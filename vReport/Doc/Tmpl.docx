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94C59" w:rsidRDefault="001F3FF9">
      <w:pPr>
        <w:widowControl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6" type="#_x0000_t202" style="position:absolute;left:0;text-align:left;margin-left:143.9pt;margin-top:213.4pt;width:192.75pt;height:241.2pt;z-index:251666432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" filled="f" stroked="f">
            <v:textbox style="mso-fit-shape-to-text:t">
              <w:txbxContent>
                <w:p w:rsidR="0091273D" w:rsidRDefault="0091273D" w:rsidP="000F042E">
                  <w:pPr>
                    <w:jc w:val="center"/>
                  </w:pPr>
                </w:p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798"/>
                  </w:tblGrid>
                  <w:tr w:rsidR="0091273D" w:rsidRPr="00ED6C46" w:rsidTr="000647F5">
                    <w:trPr>
                      <w:trHeight w:val="719"/>
                    </w:trPr>
                    <w:tc>
                      <w:tcPr>
                        <w:tcW w:w="9854" w:type="dxa"/>
                        <w:shd w:val="clear" w:color="auto" w:fill="auto"/>
                      </w:tcPr>
                      <w:p w:rsidR="0091273D" w:rsidRPr="00ED6C46" w:rsidRDefault="0091273D" w:rsidP="000F042E">
                        <w:pPr>
                          <w:widowControl/>
                          <w:jc w:val="center"/>
                          <w:rPr>
                            <w:rFonts w:ascii="Microsoft YaHei Light" w:eastAsia="Microsoft YaHei Light" w:hAnsi="Microsoft YaHei Light"/>
                            <w:b/>
                            <w:sz w:val="36"/>
                            <w:szCs w:val="36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XXMC</w:t>
                        </w:r>
                      </w:p>
                    </w:tc>
                  </w:tr>
                </w:tbl>
                <w:p w:rsidR="0091273D" w:rsidRPr="00ED6C46" w:rsidRDefault="0091273D" w:rsidP="000F042E">
                  <w:pPr>
                    <w:widowControl/>
                    <w:jc w:val="center"/>
                    <w:rPr>
                      <w:rFonts w:ascii="Microsoft YaHei Light" w:eastAsia="Microsoft YaHei Light" w:hAnsi="Microsoft YaHei Light"/>
                      <w:szCs w:val="21"/>
                      <w:shd w:val="clear" w:color="auto" w:fill="FFC000"/>
                    </w:rPr>
                  </w:pPr>
                </w:p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798"/>
                  </w:tblGrid>
                  <w:tr w:rsidR="0091273D" w:rsidRPr="00ED6C46" w:rsidTr="000647F5">
                    <w:trPr>
                      <w:trHeight w:val="720"/>
                    </w:trPr>
                    <w:tc>
                      <w:tcPr>
                        <w:tcW w:w="9854" w:type="dxa"/>
                        <w:shd w:val="clear" w:color="auto" w:fill="auto"/>
                      </w:tcPr>
                      <w:p w:rsidR="0091273D" w:rsidRPr="00ED6C46" w:rsidRDefault="0091273D" w:rsidP="000F042E">
                        <w:pPr>
                          <w:widowControl/>
                          <w:wordWrap w:val="0"/>
                          <w:jc w:val="center"/>
                          <w:rPr>
                            <w:rFonts w:ascii="Microsoft YaHei Light" w:eastAsia="Microsoft YaHei Light" w:hAnsi="Microsoft YaHei Light"/>
                            <w:szCs w:val="21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NJBJ</w:t>
                        </w:r>
                      </w:p>
                    </w:tc>
                  </w:tr>
                </w:tbl>
                <w:p w:rsidR="0091273D" w:rsidRPr="00ED6C46" w:rsidRDefault="0091273D" w:rsidP="000F042E">
                  <w:pPr>
                    <w:widowControl/>
                    <w:jc w:val="center"/>
                    <w:rPr>
                      <w:rFonts w:ascii="Microsoft YaHei Light" w:eastAsia="Microsoft YaHei Light" w:hAnsi="Microsoft YaHei Light"/>
                      <w:szCs w:val="21"/>
                      <w:shd w:val="clear" w:color="auto" w:fill="FFC000"/>
                    </w:rPr>
                  </w:pPr>
                </w:p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798"/>
                  </w:tblGrid>
                  <w:tr w:rsidR="0091273D" w:rsidRPr="00ED6C46" w:rsidTr="000647F5">
                    <w:trPr>
                      <w:trHeight w:val="720"/>
                    </w:trPr>
                    <w:tc>
                      <w:tcPr>
                        <w:tcW w:w="9854" w:type="dxa"/>
                        <w:shd w:val="clear" w:color="auto" w:fill="auto"/>
                      </w:tcPr>
                      <w:p w:rsidR="0091273D" w:rsidRPr="00ED6C46" w:rsidRDefault="0091273D" w:rsidP="000F042E">
                        <w:pPr>
                          <w:widowControl/>
                          <w:wordWrap w:val="0"/>
                          <w:jc w:val="center"/>
                          <w:rPr>
                            <w:rFonts w:ascii="Microsoft YaHei Light" w:eastAsia="Microsoft YaHei Light" w:hAnsi="Microsoft YaHei Light"/>
                            <w:szCs w:val="21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XSXM</w:t>
                        </w:r>
                      </w:p>
                    </w:tc>
                  </w:tr>
                </w:tbl>
                <w:p w:rsidR="0091273D" w:rsidRDefault="0091273D" w:rsidP="000F042E">
                  <w:pPr>
                    <w:jc w:val="center"/>
                  </w:pPr>
                </w:p>
              </w:txbxContent>
            </v:textbox>
            <w10:wrap type="square"/>
          </v:shape>
        </w:pict>
      </w:r>
      <w:r w:rsidR="0091273D">
        <w:rPr>
          <w:rFonts w:ascii="宋体" w:hAnsi="宋体"/>
          <w:noProof/>
          <w:szCs w:val="21"/>
        </w:rPr>
        <w:drawing>
          <wp:anchor distT="0" distB="0" distL="114300" distR="114300" simplePos="0" relativeHeight="251659263" behindDoc="0" locked="0" layoutInCell="1" allowOverlap="1">
            <wp:simplePos x="0" y="0"/>
            <wp:positionH relativeFrom="page">
              <wp:align>left</wp:align>
            </wp:positionH>
            <wp:positionV relativeFrom="page">
              <wp:posOffset>-26894</wp:posOffset>
            </wp:positionV>
            <wp:extent cx="7566660" cy="10729974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学生报告封面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29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C59" w:rsidRDefault="00094C59">
      <w:pPr>
        <w:widowControl/>
        <w:jc w:val="center"/>
        <w:rPr>
          <w:rFonts w:ascii="宋体" w:hAnsi="宋体"/>
          <w:szCs w:val="21"/>
        </w:rPr>
        <w:sectPr w:rsidR="00094C59">
          <w:headerReference w:type="default" r:id="rId10"/>
          <w:footerReference w:type="even" r:id="rId11"/>
          <w:footerReference w:type="default" r:id="rId12"/>
          <w:pgSz w:w="11906" w:h="16838"/>
          <w:pgMar w:top="1134" w:right="1134" w:bottom="1134" w:left="1134" w:header="113" w:footer="567" w:gutter="0"/>
          <w:cols w:space="720"/>
          <w:docGrid w:type="lines" w:linePitch="312"/>
        </w:sectPr>
      </w:pPr>
    </w:p>
    <w:p w:rsidR="00094C59" w:rsidRDefault="00985374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-215596</wp:posOffset>
            </wp:positionH>
            <wp:positionV relativeFrom="paragraph">
              <wp:posOffset>102235</wp:posOffset>
            </wp:positionV>
            <wp:extent cx="147320" cy="211455"/>
            <wp:effectExtent l="0" t="0" r="508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b/>
          <w:sz w:val="28"/>
          <w:szCs w:val="28"/>
        </w:rPr>
        <w:t>学生个人情况</w:t>
      </w: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641"/>
        <w:gridCol w:w="1642"/>
        <w:gridCol w:w="1643"/>
        <w:gridCol w:w="1642"/>
        <w:gridCol w:w="1643"/>
        <w:gridCol w:w="1643"/>
      </w:tblGrid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姓名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学生识别号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性别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年级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班级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测试成绩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测试等级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综合成绩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综合等级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所在学校</w:t>
            </w:r>
          </w:p>
        </w:tc>
        <w:tc>
          <w:tcPr>
            <w:tcW w:w="8213" w:type="dxa"/>
            <w:gridSpan w:val="5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</w:p>
        </w:tc>
      </w:tr>
    </w:tbl>
    <w:p w:rsidR="00094C59" w:rsidRDefault="00094C59">
      <w:pPr>
        <w:jc w:val="left"/>
        <w:rPr>
          <w:rFonts w:ascii="仿宋" w:eastAsia="仿宋" w:hAnsi="仿宋"/>
          <w:b/>
          <w:sz w:val="18"/>
          <w:szCs w:val="18"/>
        </w:rPr>
      </w:pP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tblLayout w:type="fixed"/>
        <w:tblLook w:val="04A0" w:firstRow="1" w:lastRow="0" w:firstColumn="1" w:lastColumn="0" w:noHBand="0" w:noVBand="1"/>
      </w:tblPr>
      <w:tblGrid>
        <w:gridCol w:w="3764"/>
        <w:gridCol w:w="1953"/>
        <w:gridCol w:w="2068"/>
        <w:gridCol w:w="2069"/>
      </w:tblGrid>
      <w:tr w:rsidR="0091273D" w:rsidTr="00C07FD8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单项指标</w:t>
            </w: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成绩</w:t>
            </w:r>
          </w:p>
        </w:tc>
        <w:tc>
          <w:tcPr>
            <w:tcW w:w="2068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得分</w: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等级</w:t>
            </w:r>
          </w:p>
        </w:tc>
      </w:tr>
      <w:tr w:rsidR="0091273D" w:rsidTr="00C07FD8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身体形态（</w:t>
            </w:r>
            <w:r>
              <w:rPr>
                <w:rFonts w:ascii="仿宋" w:eastAsia="仿宋" w:hAnsi="仿宋"/>
                <w:szCs w:val="21"/>
              </w:rPr>
              <w:t>BMI）（单位：</w:t>
            </w:r>
            <w:proofErr w:type="gramStart"/>
            <w:r>
              <w:rPr>
                <w:rFonts w:ascii="仿宋" w:eastAsia="仿宋" w:hAnsi="仿宋"/>
                <w:szCs w:val="21"/>
              </w:rPr>
              <w:t>千克/</w:t>
            </w:r>
            <w:proofErr w:type="gramEnd"/>
            <w:r>
              <w:rPr>
                <w:rFonts w:ascii="仿宋" w:eastAsia="仿宋" w:hAnsi="仿宋"/>
                <w:szCs w:val="21"/>
              </w:rPr>
              <w:t>米</w:t>
            </w:r>
            <w:r>
              <w:rPr>
                <w:rFonts w:ascii="仿宋" w:eastAsia="仿宋" w:hAnsi="仿宋"/>
                <w:szCs w:val="21"/>
                <w:vertAlign w:val="superscript"/>
              </w:rPr>
              <w:t>2</w:t>
            </w:r>
            <w:r>
              <w:rPr>
                <w:rFonts w:ascii="仿宋" w:eastAsia="仿宋" w:hAnsi="仿宋"/>
                <w:szCs w:val="21"/>
              </w:rPr>
              <w:t>）</w:t>
            </w: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91273D" w:rsidTr="00C07FD8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F00526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 w:rsidRPr="00F00526">
              <w:rPr>
                <w:rFonts w:ascii="仿宋" w:eastAsia="仿宋" w:hAnsi="仿宋" w:hint="eastAsia"/>
                <w:szCs w:val="21"/>
              </w:rPr>
              <w:t>身体机能（肺活量）（单位：毫升）</w:t>
            </w: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</w:tbl>
    <w:p w:rsidR="00094C59" w:rsidRDefault="00094C59">
      <w:pPr>
        <w:jc w:val="center"/>
        <w:rPr>
          <w:rFonts w:ascii="仿宋" w:eastAsia="仿宋" w:hAnsi="仿宋"/>
          <w:b/>
          <w:sz w:val="18"/>
          <w:szCs w:val="18"/>
        </w:rPr>
      </w:pPr>
      <w:bookmarkStart w:id="0" w:name="ZBLDT"/>
      <w:bookmarkEnd w:id="0"/>
    </w:p>
    <w:p w:rsidR="00094C59" w:rsidRDefault="00985374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图1 各指标得分情况</w:t>
      </w:r>
    </w:p>
    <w:p w:rsidR="00094C59" w:rsidRDefault="00985374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/>
          <w:b/>
          <w:sz w:val="28"/>
          <w:szCs w:val="28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-254635</wp:posOffset>
            </wp:positionH>
            <wp:positionV relativeFrom="paragraph">
              <wp:posOffset>118110</wp:posOffset>
            </wp:positionV>
            <wp:extent cx="161925" cy="161925"/>
            <wp:effectExtent l="0" t="0" r="9525" b="952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b/>
          <w:sz w:val="28"/>
          <w:szCs w:val="28"/>
        </w:rPr>
        <w:t>干预学校整体情况</w:t>
      </w: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shd w:val="clear" w:color="auto" w:fill="FFFFFF"/>
        <w:tblLook w:val="04A0" w:firstRow="1" w:lastRow="0" w:firstColumn="1" w:lastColumn="0" w:noHBand="0" w:noVBand="1"/>
      </w:tblPr>
      <w:tblGrid>
        <w:gridCol w:w="1644"/>
        <w:gridCol w:w="1638"/>
        <w:gridCol w:w="1645"/>
        <w:gridCol w:w="1638"/>
        <w:gridCol w:w="1651"/>
        <w:gridCol w:w="1638"/>
      </w:tblGrid>
      <w:tr w:rsidR="00AA0BC8" w:rsidTr="00A5081C">
        <w:trPr>
          <w:trHeight w:val="454"/>
          <w:jc w:val="center"/>
        </w:trPr>
        <w:tc>
          <w:tcPr>
            <w:tcW w:w="3282" w:type="dxa"/>
            <w:gridSpan w:val="2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综合评定等级占比</w:t>
            </w:r>
          </w:p>
        </w:tc>
        <w:tc>
          <w:tcPr>
            <w:tcW w:w="3283" w:type="dxa"/>
            <w:gridSpan w:val="2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身体形态（B</w:t>
            </w:r>
            <w:r>
              <w:rPr>
                <w:rFonts w:ascii="仿宋" w:eastAsia="仿宋" w:hAnsi="仿宋"/>
                <w:b/>
                <w:szCs w:val="21"/>
              </w:rPr>
              <w:t>MI</w:t>
            </w:r>
            <w:r>
              <w:rPr>
                <w:rFonts w:ascii="仿宋" w:eastAsia="仿宋" w:hAnsi="仿宋" w:hint="eastAsia"/>
                <w:b/>
                <w:szCs w:val="21"/>
              </w:rPr>
              <w:t>）评定等级占比</w:t>
            </w:r>
          </w:p>
        </w:tc>
        <w:tc>
          <w:tcPr>
            <w:tcW w:w="3289" w:type="dxa"/>
            <w:gridSpan w:val="2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身体机能（肺活量）评定等级占比</w:t>
            </w:r>
          </w:p>
        </w:tc>
      </w:tr>
      <w:tr w:rsidR="00AA0BC8" w:rsidTr="00A5081C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优秀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正常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优秀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良好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低体重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良好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超重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不及格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肥胖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不及格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</w:tbl>
    <w:p w:rsidR="00094C59" w:rsidRDefault="00094C59">
      <w:pPr>
        <w:jc w:val="left"/>
        <w:rPr>
          <w:rFonts w:ascii="仿宋" w:eastAsia="仿宋" w:hAnsi="仿宋"/>
          <w:b/>
          <w:sz w:val="18"/>
          <w:szCs w:val="18"/>
        </w:rPr>
      </w:pPr>
    </w:p>
    <w:p w:rsidR="0091273D" w:rsidRDefault="00985374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-209854</wp:posOffset>
            </wp:positionH>
            <wp:positionV relativeFrom="paragraph">
              <wp:posOffset>97155</wp:posOffset>
            </wp:positionV>
            <wp:extent cx="124460" cy="229870"/>
            <wp:effectExtent l="0" t="0" r="889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b/>
          <w:sz w:val="28"/>
          <w:szCs w:val="28"/>
        </w:rPr>
        <w:t>运动处方</w:t>
      </w:r>
    </w:p>
    <w:p w:rsidR="00FB491B" w:rsidRPr="00C90CF5" w:rsidRDefault="00FB491B" w:rsidP="00C90CF5">
      <w:pPr>
        <w:pStyle w:val="10"/>
      </w:pPr>
      <w:bookmarkStart w:id="1" w:name="_GoBack"/>
      <w:bookmarkEnd w:id="1"/>
    </w:p>
    <w:p w:rsidR="00094C59" w:rsidRDefault="001F72CC">
      <w:pPr>
        <w:jc w:val="left"/>
        <w:rPr>
          <w:rFonts w:ascii="仿宋" w:eastAsia="仿宋" w:hAnsi="仿宋"/>
          <w:sz w:val="28"/>
          <w:szCs w:val="28"/>
        </w:rPr>
      </w:pPr>
      <w:bookmarkStart w:id="2" w:name="YDJY"/>
      <w:bookmarkEnd w:id="2"/>
      <w:r>
        <w:rPr>
          <w:rFonts w:ascii="仿宋" w:eastAsia="仿宋" w:hAnsi="仿宋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-19685</wp:posOffset>
            </wp:positionH>
            <wp:positionV relativeFrom="page">
              <wp:align>bottom</wp:align>
            </wp:positionV>
            <wp:extent cx="7626350" cy="10701020"/>
            <wp:effectExtent l="0" t="0" r="0" b="508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学生报告封底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350" cy="10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94C59" w:rsidSect="003D2D3D">
      <w:footerReference w:type="default" r:id="rId17"/>
      <w:pgSz w:w="11906" w:h="16838"/>
      <w:pgMar w:top="1134" w:right="1134" w:bottom="1134" w:left="1134" w:header="113" w:footer="39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F3FF9" w:rsidRDefault="001F3FF9">
      <w:r>
        <w:separator/>
      </w:r>
    </w:p>
  </w:endnote>
  <w:endnote w:type="continuationSeparator" w:id="0">
    <w:p w:rsidR="001F3FF9" w:rsidRDefault="001F3F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94C59" w:rsidRDefault="00520970">
    <w:pPr>
      <w:pStyle w:val="a5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 w:rsidR="00985374"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094C59" w:rsidRDefault="00094C5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94C59" w:rsidRDefault="00094C59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94C59" w:rsidRDefault="00520970">
    <w:pPr>
      <w:pStyle w:val="a5"/>
      <w:jc w:val="center"/>
    </w:pPr>
    <w:r>
      <w:fldChar w:fldCharType="begin"/>
    </w:r>
    <w:r w:rsidR="00985374">
      <w:instrText>PAGE   \* MERGEFORMAT</w:instrText>
    </w:r>
    <w:r>
      <w:fldChar w:fldCharType="separate"/>
    </w:r>
    <w:r w:rsidR="000F042E" w:rsidRPr="000F042E">
      <w:rPr>
        <w:noProof/>
        <w:lang w:val="zh-CN"/>
      </w:rPr>
      <w:t>1</w:t>
    </w:r>
    <w:r>
      <w:fldChar w:fldCharType="end"/>
    </w:r>
  </w:p>
  <w:p w:rsidR="00094C59" w:rsidRDefault="00094C59">
    <w:pPr>
      <w:pStyle w:val="a5"/>
      <w:ind w:right="12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F3FF9" w:rsidRDefault="001F3FF9">
      <w:r>
        <w:separator/>
      </w:r>
    </w:p>
  </w:footnote>
  <w:footnote w:type="continuationSeparator" w:id="0">
    <w:p w:rsidR="001F3FF9" w:rsidRDefault="001F3F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94C59" w:rsidRDefault="00094C59">
    <w:pPr>
      <w:pStyle w:val="a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FC603A"/>
    <w:multiLevelType w:val="multilevel"/>
    <w:tmpl w:val="5DFC603A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293F"/>
    <w:rsid w:val="00017125"/>
    <w:rsid w:val="00020004"/>
    <w:rsid w:val="00023947"/>
    <w:rsid w:val="000240A4"/>
    <w:rsid w:val="00030981"/>
    <w:rsid w:val="00032901"/>
    <w:rsid w:val="0003559B"/>
    <w:rsid w:val="00037D8B"/>
    <w:rsid w:val="000439C7"/>
    <w:rsid w:val="000453FD"/>
    <w:rsid w:val="0004730B"/>
    <w:rsid w:val="000522E4"/>
    <w:rsid w:val="0005231C"/>
    <w:rsid w:val="0005327A"/>
    <w:rsid w:val="00056004"/>
    <w:rsid w:val="00060C79"/>
    <w:rsid w:val="00063914"/>
    <w:rsid w:val="000646DE"/>
    <w:rsid w:val="000647CF"/>
    <w:rsid w:val="00065EDD"/>
    <w:rsid w:val="000660ED"/>
    <w:rsid w:val="000749FA"/>
    <w:rsid w:val="0008049F"/>
    <w:rsid w:val="00080925"/>
    <w:rsid w:val="00082573"/>
    <w:rsid w:val="000845BB"/>
    <w:rsid w:val="00084C77"/>
    <w:rsid w:val="0009014E"/>
    <w:rsid w:val="00093D86"/>
    <w:rsid w:val="00094A16"/>
    <w:rsid w:val="00094C59"/>
    <w:rsid w:val="00095CAA"/>
    <w:rsid w:val="000A6C78"/>
    <w:rsid w:val="000B099C"/>
    <w:rsid w:val="000B220D"/>
    <w:rsid w:val="000B22EF"/>
    <w:rsid w:val="000C23DE"/>
    <w:rsid w:val="000C3BDD"/>
    <w:rsid w:val="000C7667"/>
    <w:rsid w:val="000D029B"/>
    <w:rsid w:val="000D269D"/>
    <w:rsid w:val="000D5803"/>
    <w:rsid w:val="000E079F"/>
    <w:rsid w:val="000E0853"/>
    <w:rsid w:val="000F042E"/>
    <w:rsid w:val="000F1941"/>
    <w:rsid w:val="00112789"/>
    <w:rsid w:val="00114638"/>
    <w:rsid w:val="001153CA"/>
    <w:rsid w:val="001325D5"/>
    <w:rsid w:val="001349A2"/>
    <w:rsid w:val="00134F80"/>
    <w:rsid w:val="00155937"/>
    <w:rsid w:val="0015659F"/>
    <w:rsid w:val="00156CCA"/>
    <w:rsid w:val="00162617"/>
    <w:rsid w:val="00163E0E"/>
    <w:rsid w:val="00164A16"/>
    <w:rsid w:val="0016515A"/>
    <w:rsid w:val="00170B64"/>
    <w:rsid w:val="001726A7"/>
    <w:rsid w:val="001739CC"/>
    <w:rsid w:val="00175754"/>
    <w:rsid w:val="00175BCC"/>
    <w:rsid w:val="001767BB"/>
    <w:rsid w:val="00181A13"/>
    <w:rsid w:val="00182398"/>
    <w:rsid w:val="00192FB6"/>
    <w:rsid w:val="001962FF"/>
    <w:rsid w:val="00197ACA"/>
    <w:rsid w:val="001A0F2B"/>
    <w:rsid w:val="001A5EF2"/>
    <w:rsid w:val="001A6AB6"/>
    <w:rsid w:val="001B1E3E"/>
    <w:rsid w:val="001B7D18"/>
    <w:rsid w:val="001C2E95"/>
    <w:rsid w:val="001C3D88"/>
    <w:rsid w:val="001C75ED"/>
    <w:rsid w:val="001D476A"/>
    <w:rsid w:val="001D6259"/>
    <w:rsid w:val="001D7158"/>
    <w:rsid w:val="001E1530"/>
    <w:rsid w:val="001E3768"/>
    <w:rsid w:val="001E4DCE"/>
    <w:rsid w:val="001E606D"/>
    <w:rsid w:val="001E7CC8"/>
    <w:rsid w:val="001F3FF9"/>
    <w:rsid w:val="001F71BA"/>
    <w:rsid w:val="001F72CC"/>
    <w:rsid w:val="001F7922"/>
    <w:rsid w:val="0020298C"/>
    <w:rsid w:val="0020666E"/>
    <w:rsid w:val="00214064"/>
    <w:rsid w:val="00217845"/>
    <w:rsid w:val="002223D8"/>
    <w:rsid w:val="002305C0"/>
    <w:rsid w:val="0023061F"/>
    <w:rsid w:val="00237AD6"/>
    <w:rsid w:val="00240872"/>
    <w:rsid w:val="00242DAC"/>
    <w:rsid w:val="00243BC9"/>
    <w:rsid w:val="00243E5D"/>
    <w:rsid w:val="002468E9"/>
    <w:rsid w:val="00254DD6"/>
    <w:rsid w:val="002551F2"/>
    <w:rsid w:val="002573CB"/>
    <w:rsid w:val="0026158D"/>
    <w:rsid w:val="00261D56"/>
    <w:rsid w:val="00264E5A"/>
    <w:rsid w:val="00265950"/>
    <w:rsid w:val="0026738B"/>
    <w:rsid w:val="00270EF9"/>
    <w:rsid w:val="00282FBC"/>
    <w:rsid w:val="00283B5E"/>
    <w:rsid w:val="00291A59"/>
    <w:rsid w:val="00295FF0"/>
    <w:rsid w:val="002A1FFE"/>
    <w:rsid w:val="002B024B"/>
    <w:rsid w:val="002B13E1"/>
    <w:rsid w:val="002B4D06"/>
    <w:rsid w:val="002B529C"/>
    <w:rsid w:val="002C1DD7"/>
    <w:rsid w:val="002C1DEF"/>
    <w:rsid w:val="002C3C28"/>
    <w:rsid w:val="002C6B24"/>
    <w:rsid w:val="002C6E12"/>
    <w:rsid w:val="002D2536"/>
    <w:rsid w:val="002D25A4"/>
    <w:rsid w:val="002D3E64"/>
    <w:rsid w:val="002D5F3C"/>
    <w:rsid w:val="00300777"/>
    <w:rsid w:val="00305CFB"/>
    <w:rsid w:val="00310A00"/>
    <w:rsid w:val="0031473B"/>
    <w:rsid w:val="003147C2"/>
    <w:rsid w:val="00320C8C"/>
    <w:rsid w:val="00321818"/>
    <w:rsid w:val="003237C3"/>
    <w:rsid w:val="003273D8"/>
    <w:rsid w:val="0033026B"/>
    <w:rsid w:val="00334BA8"/>
    <w:rsid w:val="00337086"/>
    <w:rsid w:val="003413FA"/>
    <w:rsid w:val="00342D7E"/>
    <w:rsid w:val="00347491"/>
    <w:rsid w:val="00347921"/>
    <w:rsid w:val="00347C68"/>
    <w:rsid w:val="0035554A"/>
    <w:rsid w:val="00357DAA"/>
    <w:rsid w:val="003750B1"/>
    <w:rsid w:val="00383213"/>
    <w:rsid w:val="003A4DC5"/>
    <w:rsid w:val="003A5EFB"/>
    <w:rsid w:val="003A6C02"/>
    <w:rsid w:val="003B29DE"/>
    <w:rsid w:val="003B2C25"/>
    <w:rsid w:val="003B6F46"/>
    <w:rsid w:val="003C2B35"/>
    <w:rsid w:val="003C3608"/>
    <w:rsid w:val="003C7F96"/>
    <w:rsid w:val="003D19DD"/>
    <w:rsid w:val="003D227F"/>
    <w:rsid w:val="003D2D3D"/>
    <w:rsid w:val="003D3F01"/>
    <w:rsid w:val="003D53E3"/>
    <w:rsid w:val="003E04B1"/>
    <w:rsid w:val="003E6218"/>
    <w:rsid w:val="003E711C"/>
    <w:rsid w:val="003F51E1"/>
    <w:rsid w:val="003F523A"/>
    <w:rsid w:val="003F7214"/>
    <w:rsid w:val="00401545"/>
    <w:rsid w:val="00403F5A"/>
    <w:rsid w:val="004103BB"/>
    <w:rsid w:val="004118F1"/>
    <w:rsid w:val="00416229"/>
    <w:rsid w:val="00420642"/>
    <w:rsid w:val="00420EB3"/>
    <w:rsid w:val="00422767"/>
    <w:rsid w:val="004232E9"/>
    <w:rsid w:val="00431730"/>
    <w:rsid w:val="004405BD"/>
    <w:rsid w:val="00442A6D"/>
    <w:rsid w:val="004468A5"/>
    <w:rsid w:val="004540C3"/>
    <w:rsid w:val="004552B0"/>
    <w:rsid w:val="00464BF1"/>
    <w:rsid w:val="00467DD3"/>
    <w:rsid w:val="0047053B"/>
    <w:rsid w:val="00470CF2"/>
    <w:rsid w:val="00474104"/>
    <w:rsid w:val="00474AFF"/>
    <w:rsid w:val="004767EB"/>
    <w:rsid w:val="004875F2"/>
    <w:rsid w:val="004879F4"/>
    <w:rsid w:val="00491497"/>
    <w:rsid w:val="00492A1A"/>
    <w:rsid w:val="00495612"/>
    <w:rsid w:val="004A237C"/>
    <w:rsid w:val="004A2DF3"/>
    <w:rsid w:val="004A397D"/>
    <w:rsid w:val="004A5E92"/>
    <w:rsid w:val="004B2F10"/>
    <w:rsid w:val="004B5202"/>
    <w:rsid w:val="004D31B7"/>
    <w:rsid w:val="004D45B8"/>
    <w:rsid w:val="004E55BC"/>
    <w:rsid w:val="004E6975"/>
    <w:rsid w:val="004E738A"/>
    <w:rsid w:val="004E7F8D"/>
    <w:rsid w:val="004F1974"/>
    <w:rsid w:val="004F2473"/>
    <w:rsid w:val="0050017F"/>
    <w:rsid w:val="00500AF7"/>
    <w:rsid w:val="005034CC"/>
    <w:rsid w:val="005071CA"/>
    <w:rsid w:val="00510734"/>
    <w:rsid w:val="00511528"/>
    <w:rsid w:val="0051524E"/>
    <w:rsid w:val="005160DE"/>
    <w:rsid w:val="00516378"/>
    <w:rsid w:val="00516965"/>
    <w:rsid w:val="00517808"/>
    <w:rsid w:val="00520970"/>
    <w:rsid w:val="0052475C"/>
    <w:rsid w:val="005272F6"/>
    <w:rsid w:val="00530924"/>
    <w:rsid w:val="00532CD3"/>
    <w:rsid w:val="0054080D"/>
    <w:rsid w:val="005445AC"/>
    <w:rsid w:val="00545A5E"/>
    <w:rsid w:val="005471E3"/>
    <w:rsid w:val="005509D8"/>
    <w:rsid w:val="00551229"/>
    <w:rsid w:val="00552657"/>
    <w:rsid w:val="005548F4"/>
    <w:rsid w:val="0056189C"/>
    <w:rsid w:val="00562660"/>
    <w:rsid w:val="005678D8"/>
    <w:rsid w:val="00575BB4"/>
    <w:rsid w:val="00577724"/>
    <w:rsid w:val="00580C58"/>
    <w:rsid w:val="00584033"/>
    <w:rsid w:val="00585D39"/>
    <w:rsid w:val="00586D47"/>
    <w:rsid w:val="005C5599"/>
    <w:rsid w:val="005C6456"/>
    <w:rsid w:val="005D3739"/>
    <w:rsid w:val="005D38F4"/>
    <w:rsid w:val="005D4EF9"/>
    <w:rsid w:val="005D6F04"/>
    <w:rsid w:val="005D7806"/>
    <w:rsid w:val="005E2C15"/>
    <w:rsid w:val="005E45D1"/>
    <w:rsid w:val="005E4E76"/>
    <w:rsid w:val="005E5C96"/>
    <w:rsid w:val="005E755D"/>
    <w:rsid w:val="005F233E"/>
    <w:rsid w:val="005F7450"/>
    <w:rsid w:val="00606FA8"/>
    <w:rsid w:val="006104AB"/>
    <w:rsid w:val="00622294"/>
    <w:rsid w:val="0062376A"/>
    <w:rsid w:val="00623C5F"/>
    <w:rsid w:val="0063026F"/>
    <w:rsid w:val="00630C07"/>
    <w:rsid w:val="00630F4F"/>
    <w:rsid w:val="00631FAD"/>
    <w:rsid w:val="006323E2"/>
    <w:rsid w:val="006365CD"/>
    <w:rsid w:val="006450F8"/>
    <w:rsid w:val="00645F28"/>
    <w:rsid w:val="00650499"/>
    <w:rsid w:val="00651F2A"/>
    <w:rsid w:val="006528B5"/>
    <w:rsid w:val="00655290"/>
    <w:rsid w:val="006560A5"/>
    <w:rsid w:val="0066057B"/>
    <w:rsid w:val="00671B6F"/>
    <w:rsid w:val="006756A7"/>
    <w:rsid w:val="00680E23"/>
    <w:rsid w:val="0068698E"/>
    <w:rsid w:val="006909F0"/>
    <w:rsid w:val="00694519"/>
    <w:rsid w:val="00695A4D"/>
    <w:rsid w:val="00697E6F"/>
    <w:rsid w:val="006A2809"/>
    <w:rsid w:val="006A68F3"/>
    <w:rsid w:val="006B1008"/>
    <w:rsid w:val="006B1D52"/>
    <w:rsid w:val="006B1F0E"/>
    <w:rsid w:val="006B5C02"/>
    <w:rsid w:val="006C0181"/>
    <w:rsid w:val="006C715A"/>
    <w:rsid w:val="006D187F"/>
    <w:rsid w:val="006D355D"/>
    <w:rsid w:val="006D5A6D"/>
    <w:rsid w:val="006E431A"/>
    <w:rsid w:val="006E63A6"/>
    <w:rsid w:val="006E6527"/>
    <w:rsid w:val="006F0DCC"/>
    <w:rsid w:val="006F61A6"/>
    <w:rsid w:val="006F7724"/>
    <w:rsid w:val="00700F5C"/>
    <w:rsid w:val="007079C9"/>
    <w:rsid w:val="007137D9"/>
    <w:rsid w:val="00716802"/>
    <w:rsid w:val="00717E32"/>
    <w:rsid w:val="007229E2"/>
    <w:rsid w:val="0072319B"/>
    <w:rsid w:val="0072548A"/>
    <w:rsid w:val="00727A23"/>
    <w:rsid w:val="007366B6"/>
    <w:rsid w:val="00740DA1"/>
    <w:rsid w:val="00750AC1"/>
    <w:rsid w:val="007510CC"/>
    <w:rsid w:val="00756A18"/>
    <w:rsid w:val="00761B21"/>
    <w:rsid w:val="00764416"/>
    <w:rsid w:val="007705AE"/>
    <w:rsid w:val="00771A66"/>
    <w:rsid w:val="00771FAC"/>
    <w:rsid w:val="00773362"/>
    <w:rsid w:val="007825EE"/>
    <w:rsid w:val="00786993"/>
    <w:rsid w:val="007A5745"/>
    <w:rsid w:val="007A677E"/>
    <w:rsid w:val="007B1D9C"/>
    <w:rsid w:val="007B3BA6"/>
    <w:rsid w:val="007B63AB"/>
    <w:rsid w:val="007B72E1"/>
    <w:rsid w:val="007B7861"/>
    <w:rsid w:val="007B7CC6"/>
    <w:rsid w:val="007C0CE6"/>
    <w:rsid w:val="007C60B0"/>
    <w:rsid w:val="007D2B7F"/>
    <w:rsid w:val="007D43A9"/>
    <w:rsid w:val="007D5BC4"/>
    <w:rsid w:val="007D5C14"/>
    <w:rsid w:val="007E0CCE"/>
    <w:rsid w:val="007E6A04"/>
    <w:rsid w:val="007E7C15"/>
    <w:rsid w:val="007E7F72"/>
    <w:rsid w:val="007F1160"/>
    <w:rsid w:val="007F341F"/>
    <w:rsid w:val="007F4DEB"/>
    <w:rsid w:val="008052D7"/>
    <w:rsid w:val="008079D0"/>
    <w:rsid w:val="00810870"/>
    <w:rsid w:val="00810912"/>
    <w:rsid w:val="008350AB"/>
    <w:rsid w:val="00841394"/>
    <w:rsid w:val="00841D11"/>
    <w:rsid w:val="0086364F"/>
    <w:rsid w:val="0086461E"/>
    <w:rsid w:val="008674F4"/>
    <w:rsid w:val="00874826"/>
    <w:rsid w:val="00877541"/>
    <w:rsid w:val="0088791E"/>
    <w:rsid w:val="00894009"/>
    <w:rsid w:val="008A190E"/>
    <w:rsid w:val="008A37AB"/>
    <w:rsid w:val="008A37DB"/>
    <w:rsid w:val="008A79C2"/>
    <w:rsid w:val="008A7E5E"/>
    <w:rsid w:val="008B15D2"/>
    <w:rsid w:val="008B2F8E"/>
    <w:rsid w:val="008B313A"/>
    <w:rsid w:val="008B39AB"/>
    <w:rsid w:val="008B67F2"/>
    <w:rsid w:val="008B697B"/>
    <w:rsid w:val="008C2CC5"/>
    <w:rsid w:val="008C701A"/>
    <w:rsid w:val="008C7639"/>
    <w:rsid w:val="008D56A0"/>
    <w:rsid w:val="008D7CC3"/>
    <w:rsid w:val="008E1C5A"/>
    <w:rsid w:val="008E1F83"/>
    <w:rsid w:val="008E30C0"/>
    <w:rsid w:val="008E708F"/>
    <w:rsid w:val="008F6F73"/>
    <w:rsid w:val="00910039"/>
    <w:rsid w:val="009114B2"/>
    <w:rsid w:val="0091273D"/>
    <w:rsid w:val="00914F8C"/>
    <w:rsid w:val="009203F2"/>
    <w:rsid w:val="00926463"/>
    <w:rsid w:val="00930ED0"/>
    <w:rsid w:val="009313BF"/>
    <w:rsid w:val="00931708"/>
    <w:rsid w:val="00932811"/>
    <w:rsid w:val="009400D3"/>
    <w:rsid w:val="00943830"/>
    <w:rsid w:val="00943869"/>
    <w:rsid w:val="009440A8"/>
    <w:rsid w:val="00945C53"/>
    <w:rsid w:val="00946D2B"/>
    <w:rsid w:val="00954A30"/>
    <w:rsid w:val="009556A6"/>
    <w:rsid w:val="00960F15"/>
    <w:rsid w:val="009612E3"/>
    <w:rsid w:val="00973AC7"/>
    <w:rsid w:val="00974B58"/>
    <w:rsid w:val="009816E5"/>
    <w:rsid w:val="009835FF"/>
    <w:rsid w:val="00985374"/>
    <w:rsid w:val="00987117"/>
    <w:rsid w:val="009933E3"/>
    <w:rsid w:val="00994AF0"/>
    <w:rsid w:val="00996B1F"/>
    <w:rsid w:val="00997806"/>
    <w:rsid w:val="009A53F1"/>
    <w:rsid w:val="009A5F95"/>
    <w:rsid w:val="009A66F0"/>
    <w:rsid w:val="009B0730"/>
    <w:rsid w:val="009B10B3"/>
    <w:rsid w:val="009B26F6"/>
    <w:rsid w:val="009B48DA"/>
    <w:rsid w:val="009B6C54"/>
    <w:rsid w:val="009C0651"/>
    <w:rsid w:val="009C0DF7"/>
    <w:rsid w:val="009C26F8"/>
    <w:rsid w:val="009D194D"/>
    <w:rsid w:val="009D30DD"/>
    <w:rsid w:val="009D327D"/>
    <w:rsid w:val="009D361C"/>
    <w:rsid w:val="009D49A5"/>
    <w:rsid w:val="009D68C2"/>
    <w:rsid w:val="009E15BB"/>
    <w:rsid w:val="009E52CD"/>
    <w:rsid w:val="009E6A0C"/>
    <w:rsid w:val="009E6E6F"/>
    <w:rsid w:val="009E7366"/>
    <w:rsid w:val="009F5AE9"/>
    <w:rsid w:val="00A00937"/>
    <w:rsid w:val="00A01834"/>
    <w:rsid w:val="00A07958"/>
    <w:rsid w:val="00A14101"/>
    <w:rsid w:val="00A16106"/>
    <w:rsid w:val="00A21467"/>
    <w:rsid w:val="00A21B79"/>
    <w:rsid w:val="00A241CD"/>
    <w:rsid w:val="00A260ED"/>
    <w:rsid w:val="00A26113"/>
    <w:rsid w:val="00A31041"/>
    <w:rsid w:val="00A32DA8"/>
    <w:rsid w:val="00A35A4D"/>
    <w:rsid w:val="00A35AEC"/>
    <w:rsid w:val="00A35B81"/>
    <w:rsid w:val="00A35BBE"/>
    <w:rsid w:val="00A41A8D"/>
    <w:rsid w:val="00A43291"/>
    <w:rsid w:val="00A43B4B"/>
    <w:rsid w:val="00A56954"/>
    <w:rsid w:val="00A64633"/>
    <w:rsid w:val="00A66CA7"/>
    <w:rsid w:val="00A70416"/>
    <w:rsid w:val="00A72F1F"/>
    <w:rsid w:val="00A74603"/>
    <w:rsid w:val="00A76787"/>
    <w:rsid w:val="00A81266"/>
    <w:rsid w:val="00A85964"/>
    <w:rsid w:val="00A87639"/>
    <w:rsid w:val="00A9131E"/>
    <w:rsid w:val="00A94807"/>
    <w:rsid w:val="00AA0BC8"/>
    <w:rsid w:val="00AA7CF4"/>
    <w:rsid w:val="00AC0CC7"/>
    <w:rsid w:val="00AC799F"/>
    <w:rsid w:val="00AD0E3E"/>
    <w:rsid w:val="00AD3B33"/>
    <w:rsid w:val="00AD4B42"/>
    <w:rsid w:val="00AE6E98"/>
    <w:rsid w:val="00AF172E"/>
    <w:rsid w:val="00AF1AC9"/>
    <w:rsid w:val="00B016AE"/>
    <w:rsid w:val="00B02465"/>
    <w:rsid w:val="00B0293F"/>
    <w:rsid w:val="00B0512D"/>
    <w:rsid w:val="00B10220"/>
    <w:rsid w:val="00B12574"/>
    <w:rsid w:val="00B1257D"/>
    <w:rsid w:val="00B125F8"/>
    <w:rsid w:val="00B1381F"/>
    <w:rsid w:val="00B141C9"/>
    <w:rsid w:val="00B14C57"/>
    <w:rsid w:val="00B1660E"/>
    <w:rsid w:val="00B169CB"/>
    <w:rsid w:val="00B17512"/>
    <w:rsid w:val="00B20316"/>
    <w:rsid w:val="00B210CB"/>
    <w:rsid w:val="00B211BC"/>
    <w:rsid w:val="00B2263E"/>
    <w:rsid w:val="00B26137"/>
    <w:rsid w:val="00B27D4D"/>
    <w:rsid w:val="00B33F09"/>
    <w:rsid w:val="00B36902"/>
    <w:rsid w:val="00B37455"/>
    <w:rsid w:val="00B41346"/>
    <w:rsid w:val="00B44025"/>
    <w:rsid w:val="00B50EBB"/>
    <w:rsid w:val="00B51792"/>
    <w:rsid w:val="00B52C2B"/>
    <w:rsid w:val="00B534A6"/>
    <w:rsid w:val="00B61EEE"/>
    <w:rsid w:val="00B64A78"/>
    <w:rsid w:val="00B65F88"/>
    <w:rsid w:val="00B71F2A"/>
    <w:rsid w:val="00B75326"/>
    <w:rsid w:val="00B75332"/>
    <w:rsid w:val="00B84DD5"/>
    <w:rsid w:val="00B9275B"/>
    <w:rsid w:val="00B94248"/>
    <w:rsid w:val="00B94C82"/>
    <w:rsid w:val="00B95D92"/>
    <w:rsid w:val="00BA1168"/>
    <w:rsid w:val="00BA13C2"/>
    <w:rsid w:val="00BA19C1"/>
    <w:rsid w:val="00BA1AC9"/>
    <w:rsid w:val="00BA29F3"/>
    <w:rsid w:val="00BA2A4E"/>
    <w:rsid w:val="00BA5703"/>
    <w:rsid w:val="00BB023C"/>
    <w:rsid w:val="00BC1C2B"/>
    <w:rsid w:val="00BC2F5B"/>
    <w:rsid w:val="00BC44AE"/>
    <w:rsid w:val="00BC6BFB"/>
    <w:rsid w:val="00BD1E83"/>
    <w:rsid w:val="00BD680C"/>
    <w:rsid w:val="00BF6002"/>
    <w:rsid w:val="00BF6FF3"/>
    <w:rsid w:val="00BF7F32"/>
    <w:rsid w:val="00C07FD8"/>
    <w:rsid w:val="00C10A65"/>
    <w:rsid w:val="00C13439"/>
    <w:rsid w:val="00C14131"/>
    <w:rsid w:val="00C1508B"/>
    <w:rsid w:val="00C1794D"/>
    <w:rsid w:val="00C261A8"/>
    <w:rsid w:val="00C26A3A"/>
    <w:rsid w:val="00C27534"/>
    <w:rsid w:val="00C33A1F"/>
    <w:rsid w:val="00C34FC8"/>
    <w:rsid w:val="00C36388"/>
    <w:rsid w:val="00C40EB1"/>
    <w:rsid w:val="00C414CE"/>
    <w:rsid w:val="00C41AD3"/>
    <w:rsid w:val="00C43BAC"/>
    <w:rsid w:val="00C46664"/>
    <w:rsid w:val="00C47DE9"/>
    <w:rsid w:val="00C61C7B"/>
    <w:rsid w:val="00C62CA1"/>
    <w:rsid w:val="00C63775"/>
    <w:rsid w:val="00C64DEE"/>
    <w:rsid w:val="00C707C2"/>
    <w:rsid w:val="00C74BD5"/>
    <w:rsid w:val="00C75A78"/>
    <w:rsid w:val="00C766B8"/>
    <w:rsid w:val="00C7739A"/>
    <w:rsid w:val="00C8160F"/>
    <w:rsid w:val="00C832A8"/>
    <w:rsid w:val="00C85494"/>
    <w:rsid w:val="00C866CC"/>
    <w:rsid w:val="00C903DC"/>
    <w:rsid w:val="00C90CF5"/>
    <w:rsid w:val="00C93277"/>
    <w:rsid w:val="00C95E98"/>
    <w:rsid w:val="00CA1022"/>
    <w:rsid w:val="00CA4175"/>
    <w:rsid w:val="00CA52D5"/>
    <w:rsid w:val="00CA61FC"/>
    <w:rsid w:val="00CA7B86"/>
    <w:rsid w:val="00CB27A3"/>
    <w:rsid w:val="00CB6F0D"/>
    <w:rsid w:val="00CB7473"/>
    <w:rsid w:val="00CC1EEE"/>
    <w:rsid w:val="00CC2C53"/>
    <w:rsid w:val="00CD2BC1"/>
    <w:rsid w:val="00CD7673"/>
    <w:rsid w:val="00CE29EB"/>
    <w:rsid w:val="00CF070E"/>
    <w:rsid w:val="00CF2B8B"/>
    <w:rsid w:val="00D117BE"/>
    <w:rsid w:val="00D1366E"/>
    <w:rsid w:val="00D17DC8"/>
    <w:rsid w:val="00D27766"/>
    <w:rsid w:val="00D27C19"/>
    <w:rsid w:val="00D27EF4"/>
    <w:rsid w:val="00D30D38"/>
    <w:rsid w:val="00D31E4D"/>
    <w:rsid w:val="00D32316"/>
    <w:rsid w:val="00D37E6A"/>
    <w:rsid w:val="00D40520"/>
    <w:rsid w:val="00D4193C"/>
    <w:rsid w:val="00D450C7"/>
    <w:rsid w:val="00D4644E"/>
    <w:rsid w:val="00D475AF"/>
    <w:rsid w:val="00D50E5F"/>
    <w:rsid w:val="00D5174B"/>
    <w:rsid w:val="00D51C19"/>
    <w:rsid w:val="00D567C7"/>
    <w:rsid w:val="00D60D87"/>
    <w:rsid w:val="00D626FC"/>
    <w:rsid w:val="00D66FF0"/>
    <w:rsid w:val="00D676E0"/>
    <w:rsid w:val="00D70F58"/>
    <w:rsid w:val="00D739F7"/>
    <w:rsid w:val="00D80EA7"/>
    <w:rsid w:val="00D846C9"/>
    <w:rsid w:val="00D86E21"/>
    <w:rsid w:val="00D9656D"/>
    <w:rsid w:val="00DA3325"/>
    <w:rsid w:val="00DB18B4"/>
    <w:rsid w:val="00DB2645"/>
    <w:rsid w:val="00DB3455"/>
    <w:rsid w:val="00DB6991"/>
    <w:rsid w:val="00DC1440"/>
    <w:rsid w:val="00DD3379"/>
    <w:rsid w:val="00DD5CB4"/>
    <w:rsid w:val="00DE4914"/>
    <w:rsid w:val="00DE6BD3"/>
    <w:rsid w:val="00DF0364"/>
    <w:rsid w:val="00DF4E8E"/>
    <w:rsid w:val="00DF5EA6"/>
    <w:rsid w:val="00E03567"/>
    <w:rsid w:val="00E118ED"/>
    <w:rsid w:val="00E13476"/>
    <w:rsid w:val="00E20055"/>
    <w:rsid w:val="00E23A3F"/>
    <w:rsid w:val="00E26573"/>
    <w:rsid w:val="00E27A34"/>
    <w:rsid w:val="00E33748"/>
    <w:rsid w:val="00E34E3E"/>
    <w:rsid w:val="00E370BE"/>
    <w:rsid w:val="00E4069D"/>
    <w:rsid w:val="00E45FD0"/>
    <w:rsid w:val="00E47678"/>
    <w:rsid w:val="00E51873"/>
    <w:rsid w:val="00E53209"/>
    <w:rsid w:val="00E54EFD"/>
    <w:rsid w:val="00E6355C"/>
    <w:rsid w:val="00E7002E"/>
    <w:rsid w:val="00E70C28"/>
    <w:rsid w:val="00E756D3"/>
    <w:rsid w:val="00E77F8F"/>
    <w:rsid w:val="00E802CF"/>
    <w:rsid w:val="00E83729"/>
    <w:rsid w:val="00E9246D"/>
    <w:rsid w:val="00E944B5"/>
    <w:rsid w:val="00E9502E"/>
    <w:rsid w:val="00E95686"/>
    <w:rsid w:val="00E972F4"/>
    <w:rsid w:val="00EA28CC"/>
    <w:rsid w:val="00EA47A2"/>
    <w:rsid w:val="00EA4A93"/>
    <w:rsid w:val="00EA51B3"/>
    <w:rsid w:val="00EA789A"/>
    <w:rsid w:val="00EB2423"/>
    <w:rsid w:val="00EB35C6"/>
    <w:rsid w:val="00EC39FF"/>
    <w:rsid w:val="00ED0628"/>
    <w:rsid w:val="00ED6C46"/>
    <w:rsid w:val="00EE3C78"/>
    <w:rsid w:val="00EE53C2"/>
    <w:rsid w:val="00EE7F0F"/>
    <w:rsid w:val="00EF262F"/>
    <w:rsid w:val="00EF3F9A"/>
    <w:rsid w:val="00F00526"/>
    <w:rsid w:val="00F07595"/>
    <w:rsid w:val="00F13929"/>
    <w:rsid w:val="00F17FB2"/>
    <w:rsid w:val="00F3104D"/>
    <w:rsid w:val="00F376DF"/>
    <w:rsid w:val="00F42541"/>
    <w:rsid w:val="00F425A9"/>
    <w:rsid w:val="00F51E3F"/>
    <w:rsid w:val="00F55233"/>
    <w:rsid w:val="00F653C5"/>
    <w:rsid w:val="00F65C91"/>
    <w:rsid w:val="00F66D87"/>
    <w:rsid w:val="00F742D2"/>
    <w:rsid w:val="00F76833"/>
    <w:rsid w:val="00F80BC0"/>
    <w:rsid w:val="00F82917"/>
    <w:rsid w:val="00F9761C"/>
    <w:rsid w:val="00FA0AB5"/>
    <w:rsid w:val="00FB3386"/>
    <w:rsid w:val="00FB3722"/>
    <w:rsid w:val="00FB3727"/>
    <w:rsid w:val="00FB491B"/>
    <w:rsid w:val="00FC5DEF"/>
    <w:rsid w:val="00FD3543"/>
    <w:rsid w:val="00FD4468"/>
    <w:rsid w:val="00FD5099"/>
    <w:rsid w:val="00FE1C27"/>
    <w:rsid w:val="00FE274A"/>
    <w:rsid w:val="00FE3C20"/>
    <w:rsid w:val="00FE685C"/>
    <w:rsid w:val="00FF20C2"/>
    <w:rsid w:val="00FF3160"/>
    <w:rsid w:val="00FF38B0"/>
    <w:rsid w:val="00FF663F"/>
    <w:rsid w:val="40D928CF"/>
    <w:rsid w:val="472D6C38"/>
    <w:rsid w:val="63AC2FCA"/>
    <w:rsid w:val="782A2A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5:docId w15:val="{8FE1A5D8-228C-4917-97D0-0FF2107CE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Balloon Text" w:semiHidden="1"/>
    <w:lsdException w:name="Table Grid" w:uiPriority="39" w:qFormat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D2D3D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3D2D3D"/>
    <w:pPr>
      <w:shd w:val="clear" w:color="auto" w:fill="000080"/>
    </w:pPr>
  </w:style>
  <w:style w:type="paragraph" w:styleId="a4">
    <w:name w:val="Balloon Text"/>
    <w:basedOn w:val="a"/>
    <w:semiHidden/>
    <w:rsid w:val="003D2D3D"/>
    <w:rPr>
      <w:sz w:val="18"/>
      <w:szCs w:val="18"/>
    </w:rPr>
  </w:style>
  <w:style w:type="paragraph" w:styleId="a5">
    <w:name w:val="footer"/>
    <w:basedOn w:val="a"/>
    <w:link w:val="a6"/>
    <w:uiPriority w:val="99"/>
    <w:qFormat/>
    <w:rsid w:val="003D2D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qFormat/>
    <w:rsid w:val="003D2D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rsid w:val="003D2D3D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8">
    <w:name w:val="Table List 8"/>
    <w:basedOn w:val="a1"/>
    <w:rsid w:val="003D2D3D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character" w:styleId="aa">
    <w:name w:val="page number"/>
    <w:basedOn w:val="a0"/>
    <w:qFormat/>
    <w:rsid w:val="003D2D3D"/>
  </w:style>
  <w:style w:type="paragraph" w:customStyle="1" w:styleId="1">
    <w:name w:val="列出段落1"/>
    <w:basedOn w:val="a"/>
    <w:uiPriority w:val="34"/>
    <w:qFormat/>
    <w:rsid w:val="003D2D3D"/>
    <w:pPr>
      <w:ind w:firstLineChars="200" w:firstLine="420"/>
    </w:pPr>
  </w:style>
  <w:style w:type="character" w:customStyle="1" w:styleId="a8">
    <w:name w:val="页眉 字符"/>
    <w:link w:val="a7"/>
    <w:uiPriority w:val="99"/>
    <w:qFormat/>
    <w:rsid w:val="003D2D3D"/>
    <w:rPr>
      <w:kern w:val="2"/>
      <w:sz w:val="18"/>
      <w:szCs w:val="18"/>
    </w:rPr>
  </w:style>
  <w:style w:type="character" w:customStyle="1" w:styleId="a6">
    <w:name w:val="页脚 字符"/>
    <w:link w:val="a5"/>
    <w:uiPriority w:val="99"/>
    <w:qFormat/>
    <w:rsid w:val="003D2D3D"/>
    <w:rPr>
      <w:kern w:val="2"/>
      <w:sz w:val="18"/>
      <w:szCs w:val="18"/>
    </w:rPr>
  </w:style>
  <w:style w:type="paragraph" w:customStyle="1" w:styleId="ab">
    <w:name w:val="主标题"/>
    <w:basedOn w:val="a"/>
    <w:link w:val="Char"/>
    <w:rsid w:val="00C90CF5"/>
    <w:pPr>
      <w:jc w:val="left"/>
    </w:pPr>
    <w:rPr>
      <w:rFonts w:ascii="仿宋" w:eastAsia="仿宋" w:hAnsi="仿宋"/>
      <w:sz w:val="28"/>
      <w:szCs w:val="28"/>
    </w:rPr>
  </w:style>
  <w:style w:type="paragraph" w:customStyle="1" w:styleId="10">
    <w:name w:val="主标题1"/>
    <w:basedOn w:val="a"/>
    <w:link w:val="1Char"/>
    <w:qFormat/>
    <w:rsid w:val="003F51E1"/>
    <w:rPr>
      <w:rFonts w:eastAsia="仿宋"/>
      <w:b/>
      <w:sz w:val="28"/>
    </w:rPr>
  </w:style>
  <w:style w:type="character" w:customStyle="1" w:styleId="Char">
    <w:name w:val="主标题 Char"/>
    <w:basedOn w:val="a0"/>
    <w:link w:val="ab"/>
    <w:rsid w:val="00C90CF5"/>
    <w:rPr>
      <w:rFonts w:ascii="仿宋" w:eastAsia="仿宋" w:hAnsi="仿宋"/>
      <w:kern w:val="2"/>
      <w:sz w:val="28"/>
      <w:szCs w:val="28"/>
    </w:rPr>
  </w:style>
  <w:style w:type="paragraph" w:customStyle="1" w:styleId="2">
    <w:name w:val="主标题2"/>
    <w:basedOn w:val="a"/>
    <w:link w:val="2Char"/>
    <w:qFormat/>
    <w:rsid w:val="00CA52D5"/>
    <w:rPr>
      <w:rFonts w:eastAsia="仿宋"/>
      <w:b/>
      <w:sz w:val="28"/>
    </w:rPr>
  </w:style>
  <w:style w:type="character" w:customStyle="1" w:styleId="1Char">
    <w:name w:val="主标题1 Char"/>
    <w:basedOn w:val="Char"/>
    <w:link w:val="10"/>
    <w:rsid w:val="003F51E1"/>
    <w:rPr>
      <w:rFonts w:ascii="仿宋" w:eastAsia="仿宋" w:hAnsi="仿宋"/>
      <w:b/>
      <w:kern w:val="2"/>
      <w:sz w:val="28"/>
      <w:szCs w:val="24"/>
    </w:rPr>
  </w:style>
  <w:style w:type="paragraph" w:customStyle="1" w:styleId="11">
    <w:name w:val="正文1"/>
    <w:basedOn w:val="a"/>
    <w:link w:val="1Char0"/>
    <w:qFormat/>
    <w:rsid w:val="003F51E1"/>
    <w:pPr>
      <w:ind w:firstLineChars="200" w:firstLine="200"/>
    </w:pPr>
    <w:rPr>
      <w:rFonts w:eastAsia="仿宋"/>
      <w:sz w:val="28"/>
    </w:rPr>
  </w:style>
  <w:style w:type="character" w:customStyle="1" w:styleId="2Char">
    <w:name w:val="主标题2 Char"/>
    <w:basedOn w:val="1Char"/>
    <w:link w:val="2"/>
    <w:rsid w:val="00CA52D5"/>
    <w:rPr>
      <w:rFonts w:ascii="仿宋" w:eastAsia="仿宋" w:hAnsi="仿宋"/>
      <w:b/>
      <w:kern w:val="2"/>
      <w:sz w:val="28"/>
      <w:szCs w:val="24"/>
    </w:rPr>
  </w:style>
  <w:style w:type="character" w:customStyle="1" w:styleId="1Char0">
    <w:name w:val="正文1 Char"/>
    <w:basedOn w:val="2Char"/>
    <w:link w:val="11"/>
    <w:rsid w:val="003F51E1"/>
    <w:rPr>
      <w:rFonts w:ascii="仿宋" w:eastAsia="仿宋" w:hAnsi="仿宋"/>
      <w:b/>
      <w:kern w:val="2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ynhwork\&#22522;&#25945;&#30740;202109\&#28304;&#30721;\&#25253;&#21578;&#29983;&#25104;&#31243;&#24207;\Report\bin\Debug\common\student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667AF7-4C0A-471A-8871-8DD216725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</Template>
  <TotalTime>41</TotalTime>
  <Pages>4</Pages>
  <Words>38</Words>
  <Characters>222</Characters>
  <Application>Microsoft Office Word</Application>
  <DocSecurity>0</DocSecurity>
  <Lines>1</Lines>
  <Paragraphs>1</Paragraphs>
  <ScaleCrop>false</ScaleCrop>
  <Company>ynh</Company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creator>hong</dc:creator>
  <cp:lastModifiedBy>1</cp:lastModifiedBy>
  <cp:revision>23</cp:revision>
  <cp:lastPrinted>2022-01-20T12:29:00Z</cp:lastPrinted>
  <dcterms:created xsi:type="dcterms:W3CDTF">2022-01-14T10:58:00Z</dcterms:created>
  <dcterms:modified xsi:type="dcterms:W3CDTF">2022-01-26T12:44:00Z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0F24DE4FB4464E96A6B264DFDAE4AFF2</vt:lpwstr>
  </property>
</Properties>
</file>