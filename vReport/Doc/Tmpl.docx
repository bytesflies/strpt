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4C59" w:rsidRDefault="00AF1AC9">
      <w:pPr>
        <w:widowControl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position:absolute;left:0;text-align:left;margin-left:122.3pt;margin-top:213.4pt;width:185.9pt;height:110.6pt;z-index:251666432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" filled="f" stroked="f">
            <v:textbox style="mso-fit-shape-to-text:t">
              <w:txbxContent>
                <w:p w:rsidR="0091273D" w:rsidRDefault="0091273D"/>
                <w:tbl>
                  <w:tblPr>
                    <w:tblW w:w="0" w:type="auto"/>
                    <w:tblLook w:val="04A0"/>
                  </w:tblPr>
                  <w:tblGrid>
                    <w:gridCol w:w="3781"/>
                  </w:tblGrid>
                  <w:tr w:rsidR="0091273D" w:rsidRPr="00ED6C46" w:rsidTr="000647F5">
                    <w:trPr>
                      <w:trHeight w:val="719"/>
                    </w:trPr>
                    <w:tc>
                      <w:tcPr>
                        <w:tcW w:w="9854" w:type="dxa"/>
                        <w:shd w:val="clear" w:color="auto" w:fill="auto"/>
                      </w:tcPr>
                      <w:p w:rsidR="0091273D" w:rsidRPr="00ED6C46" w:rsidRDefault="0091273D" w:rsidP="0091273D">
                        <w:pPr>
                          <w:widowControl/>
                          <w:jc w:val="center"/>
                          <w:rPr>
                            <w:rFonts w:ascii="Microsoft YaHei Light" w:eastAsia="Microsoft YaHei Light" w:hAnsi="Microsoft YaHei Light"/>
                            <w:b/>
                            <w:sz w:val="36"/>
                            <w:szCs w:val="36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XXMC</w:t>
                        </w:r>
                      </w:p>
                    </w:tc>
                  </w:tr>
                </w:tbl>
                <w:p w:rsidR="0091273D" w:rsidRPr="00ED6C46" w:rsidRDefault="0091273D" w:rsidP="0091273D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0" w:type="auto"/>
                    <w:tblLook w:val="04A0"/>
                  </w:tblPr>
                  <w:tblGrid>
                    <w:gridCol w:w="3781"/>
                  </w:tblGrid>
                  <w:tr w:rsidR="0091273D" w:rsidRPr="00ED6C46" w:rsidTr="000647F5">
                    <w:trPr>
                      <w:trHeight w:val="720"/>
                    </w:trPr>
                    <w:tc>
                      <w:tcPr>
                        <w:tcW w:w="9854" w:type="dxa"/>
                        <w:shd w:val="clear" w:color="auto" w:fill="auto"/>
                      </w:tcPr>
                      <w:p w:rsidR="0091273D" w:rsidRPr="00ED6C46" w:rsidRDefault="0091273D" w:rsidP="0091273D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NJBJ</w:t>
                        </w:r>
                      </w:p>
                    </w:tc>
                  </w:tr>
                </w:tbl>
                <w:p w:rsidR="0091273D" w:rsidRPr="00ED6C46" w:rsidRDefault="0091273D" w:rsidP="0091273D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0" w:type="auto"/>
                    <w:tblLook w:val="04A0"/>
                  </w:tblPr>
                  <w:tblGrid>
                    <w:gridCol w:w="3781"/>
                  </w:tblGrid>
                  <w:tr w:rsidR="0091273D" w:rsidRPr="00ED6C46" w:rsidTr="000647F5">
                    <w:trPr>
                      <w:trHeight w:val="720"/>
                    </w:trPr>
                    <w:tc>
                      <w:tcPr>
                        <w:tcW w:w="9854" w:type="dxa"/>
                        <w:shd w:val="clear" w:color="auto" w:fill="auto"/>
                      </w:tcPr>
                      <w:p w:rsidR="0091273D" w:rsidRPr="00ED6C46" w:rsidRDefault="0091273D" w:rsidP="0091273D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XSXM</w:t>
                        </w:r>
                      </w:p>
                    </w:tc>
                  </w:tr>
                </w:tbl>
                <w:p w:rsidR="0091273D" w:rsidRDefault="0091273D" w:rsidP="0091273D">
                  <w:pPr>
                    <w:jc w:val="center"/>
                  </w:pPr>
                </w:p>
              </w:txbxContent>
            </v:textbox>
            <w10:wrap type="square"/>
          </v:shape>
        </w:pict>
      </w:r>
      <w:bookmarkStart w:id="0" w:name="_GoBack"/>
      <w:r w:rsidR="0091273D">
        <w:rPr>
          <w:rFonts w:ascii="宋体" w:hAnsi="宋体"/>
          <w:noProof/>
          <w:szCs w:val="21"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posOffset>-26894</wp:posOffset>
            </wp:positionV>
            <wp:extent cx="7566660" cy="10729974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学生报告封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2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094C59" w:rsidRDefault="00094C59">
      <w:pPr>
        <w:widowControl/>
        <w:jc w:val="center"/>
        <w:rPr>
          <w:rFonts w:ascii="宋体" w:hAnsi="宋体"/>
          <w:szCs w:val="21"/>
        </w:rPr>
        <w:sectPr w:rsidR="00094C59">
          <w:headerReference w:type="default" r:id="rId10"/>
          <w:footerReference w:type="even" r:id="rId11"/>
          <w:footerReference w:type="default" r:id="rId12"/>
          <w:pgSz w:w="11906" w:h="16838"/>
          <w:pgMar w:top="1134" w:right="1134" w:bottom="1134" w:left="1134" w:header="113" w:footer="567" w:gutter="0"/>
          <w:cols w:space="720"/>
          <w:docGrid w:type="lines" w:linePitch="312"/>
        </w:sectPr>
      </w:pPr>
    </w:p>
    <w:p w:rsidR="00094C59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-215596</wp:posOffset>
            </wp:positionH>
            <wp:positionV relativeFrom="paragraph">
              <wp:posOffset>102235</wp:posOffset>
            </wp:positionV>
            <wp:extent cx="147320" cy="211455"/>
            <wp:effectExtent l="0" t="0" r="508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学生个人情况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ayout w:type="fixed"/>
        <w:tblLook w:val="04A0"/>
      </w:tblPr>
      <w:tblGrid>
        <w:gridCol w:w="1641"/>
        <w:gridCol w:w="1642"/>
        <w:gridCol w:w="1643"/>
        <w:gridCol w:w="1642"/>
        <w:gridCol w:w="1643"/>
        <w:gridCol w:w="1643"/>
      </w:tblGrid>
      <w:tr w:rsidR="0091273D" w:rsidTr="00987117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学生识别号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性别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年级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91273D" w:rsidTr="00987117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班级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测试成绩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测试等级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987117" w:rsidTr="002B6963">
        <w:trPr>
          <w:trHeight w:val="454"/>
          <w:jc w:val="center"/>
        </w:trPr>
        <w:tc>
          <w:tcPr>
            <w:tcW w:w="160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87117" w:rsidRDefault="00987117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综合成绩</w:t>
            </w:r>
          </w:p>
        </w:tc>
        <w:tc>
          <w:tcPr>
            <w:tcW w:w="160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87117" w:rsidRDefault="00987117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02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87117" w:rsidRDefault="00987117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综合等级</w:t>
            </w:r>
          </w:p>
        </w:tc>
        <w:tc>
          <w:tcPr>
            <w:tcW w:w="4928" w:type="dxa"/>
            <w:gridSpan w:val="3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87117" w:rsidRDefault="00987117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987117" w:rsidTr="00BD75F1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87117" w:rsidRDefault="00987117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所在学校</w:t>
            </w:r>
          </w:p>
        </w:tc>
        <w:tc>
          <w:tcPr>
            <w:tcW w:w="8213" w:type="dxa"/>
            <w:gridSpan w:val="5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87117" w:rsidRDefault="00987117" w:rsidP="000647F5">
            <w:pPr>
              <w:rPr>
                <w:rFonts w:ascii="仿宋" w:eastAsia="仿宋" w:hAnsi="仿宋"/>
                <w:b/>
                <w:szCs w:val="21"/>
              </w:rPr>
            </w:pPr>
          </w:p>
        </w:tc>
      </w:tr>
    </w:tbl>
    <w:p w:rsidR="00094C59" w:rsidRDefault="00094C59">
      <w:pPr>
        <w:jc w:val="left"/>
        <w:rPr>
          <w:rFonts w:ascii="仿宋" w:eastAsia="仿宋" w:hAnsi="仿宋"/>
          <w:b/>
          <w:sz w:val="18"/>
          <w:szCs w:val="18"/>
        </w:rPr>
      </w:pP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tblLayout w:type="fixed"/>
        <w:tblLook w:val="04A0"/>
      </w:tblPr>
      <w:tblGrid>
        <w:gridCol w:w="3764"/>
        <w:gridCol w:w="1953"/>
        <w:gridCol w:w="2068"/>
        <w:gridCol w:w="2069"/>
      </w:tblGrid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单项指标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成绩</w:t>
            </w: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得分</w: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等级</w:t>
            </w:r>
          </w:p>
        </w:tc>
      </w:tr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身体形态（</w:t>
            </w:r>
            <w:r>
              <w:rPr>
                <w:rFonts w:ascii="仿宋" w:eastAsia="仿宋" w:hAnsi="仿宋"/>
                <w:szCs w:val="21"/>
              </w:rPr>
              <w:t>BMI）（单位：千克/米</w:t>
            </w:r>
            <w:r>
              <w:rPr>
                <w:rFonts w:ascii="仿宋" w:eastAsia="仿宋" w:hAnsi="仿宋"/>
                <w:szCs w:val="21"/>
                <w:vertAlign w:val="superscript"/>
              </w:rPr>
              <w:t>2</w:t>
            </w:r>
            <w:r>
              <w:rPr>
                <w:rFonts w:ascii="仿宋" w:eastAsia="仿宋" w:hAnsi="仿宋"/>
                <w:szCs w:val="21"/>
              </w:rPr>
              <w:t>）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F00526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 w:rsidRPr="00F00526">
              <w:rPr>
                <w:rFonts w:ascii="仿宋" w:eastAsia="仿宋" w:hAnsi="仿宋" w:hint="eastAsia"/>
                <w:szCs w:val="21"/>
              </w:rPr>
              <w:t>身体机能（肺活量）（单位：毫升）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094C59" w:rsidRDefault="00094C59">
      <w:pPr>
        <w:jc w:val="center"/>
        <w:rPr>
          <w:rFonts w:ascii="仿宋" w:eastAsia="仿宋" w:hAnsi="仿宋"/>
          <w:b/>
          <w:sz w:val="18"/>
          <w:szCs w:val="18"/>
        </w:rPr>
      </w:pPr>
      <w:bookmarkStart w:id="1" w:name="ZBLDT"/>
      <w:bookmarkEnd w:id="1"/>
    </w:p>
    <w:p w:rsidR="00094C59" w:rsidRDefault="00985374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图1 各指标得分情况</w:t>
      </w:r>
    </w:p>
    <w:p w:rsidR="00094C59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/>
          <w:b/>
          <w:sz w:val="28"/>
          <w:szCs w:val="28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118110</wp:posOffset>
            </wp:positionV>
            <wp:extent cx="161925" cy="161925"/>
            <wp:effectExtent l="0" t="0" r="9525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干预学校整体情况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ook w:val="04A0"/>
      </w:tblPr>
      <w:tblGrid>
        <w:gridCol w:w="1644"/>
        <w:gridCol w:w="1638"/>
        <w:gridCol w:w="1645"/>
        <w:gridCol w:w="1638"/>
        <w:gridCol w:w="1651"/>
        <w:gridCol w:w="1638"/>
      </w:tblGrid>
      <w:tr w:rsidR="0091273D" w:rsidTr="0091273D">
        <w:trPr>
          <w:trHeight w:val="454"/>
          <w:jc w:val="center"/>
        </w:trPr>
        <w:tc>
          <w:tcPr>
            <w:tcW w:w="160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各等级百分比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</w:p>
        </w:tc>
        <w:tc>
          <w:tcPr>
            <w:tcW w:w="160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身体形态分布百分比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</w:p>
        </w:tc>
        <w:tc>
          <w:tcPr>
            <w:tcW w:w="161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身体机能（肺活量）百分比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</w:p>
        </w:tc>
      </w:tr>
      <w:tr w:rsidR="0091273D" w:rsidTr="0091273D">
        <w:trPr>
          <w:trHeight w:val="454"/>
          <w:jc w:val="center"/>
        </w:trPr>
        <w:tc>
          <w:tcPr>
            <w:tcW w:w="160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0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正常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1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91273D" w:rsidTr="0091273D">
        <w:trPr>
          <w:trHeight w:val="454"/>
          <w:jc w:val="center"/>
        </w:trPr>
        <w:tc>
          <w:tcPr>
            <w:tcW w:w="160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0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低体重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1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91273D" w:rsidTr="0091273D">
        <w:trPr>
          <w:trHeight w:val="454"/>
          <w:jc w:val="center"/>
        </w:trPr>
        <w:tc>
          <w:tcPr>
            <w:tcW w:w="160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0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超重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1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91273D" w:rsidTr="0091273D">
        <w:trPr>
          <w:trHeight w:val="454"/>
          <w:jc w:val="center"/>
        </w:trPr>
        <w:tc>
          <w:tcPr>
            <w:tcW w:w="160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0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肥胖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1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094C59" w:rsidRDefault="00094C59">
      <w:pPr>
        <w:jc w:val="left"/>
        <w:rPr>
          <w:rFonts w:ascii="仿宋" w:eastAsia="仿宋" w:hAnsi="仿宋"/>
          <w:b/>
          <w:sz w:val="18"/>
          <w:szCs w:val="18"/>
        </w:rPr>
      </w:pPr>
    </w:p>
    <w:p w:rsidR="0091273D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-209854</wp:posOffset>
            </wp:positionH>
            <wp:positionV relativeFrom="paragraph">
              <wp:posOffset>97155</wp:posOffset>
            </wp:positionV>
            <wp:extent cx="124460" cy="229870"/>
            <wp:effectExtent l="0" t="0" r="889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运动处方</w:t>
      </w:r>
    </w:p>
    <w:p w:rsidR="00FB491B" w:rsidRPr="00C90CF5" w:rsidRDefault="00FB491B" w:rsidP="00C90CF5">
      <w:pPr>
        <w:pStyle w:val="10"/>
      </w:pPr>
    </w:p>
    <w:p w:rsidR="00094C59" w:rsidRDefault="001F72CC">
      <w:pPr>
        <w:jc w:val="left"/>
        <w:rPr>
          <w:rFonts w:ascii="仿宋" w:eastAsia="仿宋" w:hAnsi="仿宋"/>
          <w:sz w:val="28"/>
          <w:szCs w:val="28"/>
        </w:rPr>
      </w:pPr>
      <w:bookmarkStart w:id="2" w:name="YDJY"/>
      <w:bookmarkEnd w:id="2"/>
      <w:r>
        <w:rPr>
          <w:rFonts w:ascii="仿宋" w:eastAsia="仿宋" w:hAnsi="仿宋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-19685</wp:posOffset>
            </wp:positionH>
            <wp:positionV relativeFrom="page">
              <wp:align>bottom</wp:align>
            </wp:positionV>
            <wp:extent cx="7626350" cy="10701020"/>
            <wp:effectExtent l="0" t="0" r="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学生报告封底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4C59" w:rsidSect="003D2D3D">
      <w:footerReference w:type="default" r:id="rId17"/>
      <w:pgSz w:w="11906" w:h="16838"/>
      <w:pgMar w:top="1134" w:right="1134" w:bottom="1134" w:left="1134" w:header="113" w:footer="39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62FF" w:rsidRDefault="001962FF">
      <w:r>
        <w:separator/>
      </w:r>
    </w:p>
  </w:endnote>
  <w:endnote w:type="continuationSeparator" w:id="1">
    <w:p w:rsidR="001962FF" w:rsidRDefault="001962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altName w:val="Arial Unicode MS"/>
    <w:charset w:val="86"/>
    <w:family w:val="swiss"/>
    <w:pitch w:val="variable"/>
    <w:sig w:usb0="00000000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AF1AC9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 w:rsidR="00985374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94C59" w:rsidRDefault="00094C5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5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AF1AC9">
    <w:pPr>
      <w:pStyle w:val="a5"/>
      <w:jc w:val="center"/>
    </w:pPr>
    <w:r>
      <w:fldChar w:fldCharType="begin"/>
    </w:r>
    <w:r w:rsidR="00985374">
      <w:instrText>PAGE   \* MERGEFORMAT</w:instrText>
    </w:r>
    <w:r>
      <w:fldChar w:fldCharType="separate"/>
    </w:r>
    <w:r w:rsidR="00CA52D5" w:rsidRPr="00CA52D5">
      <w:rPr>
        <w:noProof/>
        <w:lang w:val="zh-CN"/>
      </w:rPr>
      <w:t>1</w:t>
    </w:r>
    <w:r>
      <w:fldChar w:fldCharType="end"/>
    </w:r>
  </w:p>
  <w:p w:rsidR="00094C59" w:rsidRDefault="00094C59">
    <w:pPr>
      <w:pStyle w:val="a5"/>
      <w:ind w:right="12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62FF" w:rsidRDefault="001962FF">
      <w:r>
        <w:separator/>
      </w:r>
    </w:p>
  </w:footnote>
  <w:footnote w:type="continuationSeparator" w:id="1">
    <w:p w:rsidR="001962FF" w:rsidRDefault="001962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6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FC603A"/>
    <w:multiLevelType w:val="multilevel"/>
    <w:tmpl w:val="5DFC603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isplayBackgroundShape/>
  <w:embedSystemFonts/>
  <w:bordersDoNotSurroundHeader/>
  <w:bordersDoNotSurroundFooter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 fillcolor="white" stroke="f">
      <v:fill color="white"/>
      <v:stroke on="f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293F"/>
    <w:rsid w:val="00017125"/>
    <w:rsid w:val="00020004"/>
    <w:rsid w:val="00023947"/>
    <w:rsid w:val="000240A4"/>
    <w:rsid w:val="00030981"/>
    <w:rsid w:val="00032901"/>
    <w:rsid w:val="0003559B"/>
    <w:rsid w:val="00037D8B"/>
    <w:rsid w:val="000439C7"/>
    <w:rsid w:val="000453FD"/>
    <w:rsid w:val="0004730B"/>
    <w:rsid w:val="000522E4"/>
    <w:rsid w:val="0005231C"/>
    <w:rsid w:val="0005327A"/>
    <w:rsid w:val="00056004"/>
    <w:rsid w:val="00060C79"/>
    <w:rsid w:val="00063914"/>
    <w:rsid w:val="000646DE"/>
    <w:rsid w:val="000647CF"/>
    <w:rsid w:val="00065EDD"/>
    <w:rsid w:val="000660ED"/>
    <w:rsid w:val="000749FA"/>
    <w:rsid w:val="0008049F"/>
    <w:rsid w:val="00080925"/>
    <w:rsid w:val="00082573"/>
    <w:rsid w:val="000845BB"/>
    <w:rsid w:val="00084C77"/>
    <w:rsid w:val="0009014E"/>
    <w:rsid w:val="00093D86"/>
    <w:rsid w:val="00094A16"/>
    <w:rsid w:val="00094C59"/>
    <w:rsid w:val="00095CAA"/>
    <w:rsid w:val="000A6C78"/>
    <w:rsid w:val="000B099C"/>
    <w:rsid w:val="000B220D"/>
    <w:rsid w:val="000B22EF"/>
    <w:rsid w:val="000C23DE"/>
    <w:rsid w:val="000C3BDD"/>
    <w:rsid w:val="000C7667"/>
    <w:rsid w:val="000D029B"/>
    <w:rsid w:val="000D269D"/>
    <w:rsid w:val="000D5803"/>
    <w:rsid w:val="000E079F"/>
    <w:rsid w:val="000E0853"/>
    <w:rsid w:val="00112789"/>
    <w:rsid w:val="00114638"/>
    <w:rsid w:val="001153CA"/>
    <w:rsid w:val="001325D5"/>
    <w:rsid w:val="001349A2"/>
    <w:rsid w:val="00134F80"/>
    <w:rsid w:val="00155937"/>
    <w:rsid w:val="0015659F"/>
    <w:rsid w:val="00156CCA"/>
    <w:rsid w:val="00162617"/>
    <w:rsid w:val="00163E0E"/>
    <w:rsid w:val="00164A16"/>
    <w:rsid w:val="0016515A"/>
    <w:rsid w:val="00170B64"/>
    <w:rsid w:val="001726A7"/>
    <w:rsid w:val="001739CC"/>
    <w:rsid w:val="00175754"/>
    <w:rsid w:val="00175BCC"/>
    <w:rsid w:val="001767BB"/>
    <w:rsid w:val="00181A13"/>
    <w:rsid w:val="00182398"/>
    <w:rsid w:val="00192FB6"/>
    <w:rsid w:val="001962FF"/>
    <w:rsid w:val="00197ACA"/>
    <w:rsid w:val="001A0F2B"/>
    <w:rsid w:val="001A5EF2"/>
    <w:rsid w:val="001A6AB6"/>
    <w:rsid w:val="001B1E3E"/>
    <w:rsid w:val="001B7D18"/>
    <w:rsid w:val="001C2E95"/>
    <w:rsid w:val="001C3D88"/>
    <w:rsid w:val="001C75ED"/>
    <w:rsid w:val="001D476A"/>
    <w:rsid w:val="001D6259"/>
    <w:rsid w:val="001D7158"/>
    <w:rsid w:val="001E1530"/>
    <w:rsid w:val="001E3768"/>
    <w:rsid w:val="001E4DCE"/>
    <w:rsid w:val="001E606D"/>
    <w:rsid w:val="001E7CC8"/>
    <w:rsid w:val="001F71BA"/>
    <w:rsid w:val="001F72CC"/>
    <w:rsid w:val="001F7922"/>
    <w:rsid w:val="0020298C"/>
    <w:rsid w:val="0020666E"/>
    <w:rsid w:val="00214064"/>
    <w:rsid w:val="00217845"/>
    <w:rsid w:val="002223D8"/>
    <w:rsid w:val="002305C0"/>
    <w:rsid w:val="0023061F"/>
    <w:rsid w:val="00237AD6"/>
    <w:rsid w:val="00240872"/>
    <w:rsid w:val="00242DAC"/>
    <w:rsid w:val="00243BC9"/>
    <w:rsid w:val="00243E5D"/>
    <w:rsid w:val="002468E9"/>
    <w:rsid w:val="00254DD6"/>
    <w:rsid w:val="002551F2"/>
    <w:rsid w:val="002573CB"/>
    <w:rsid w:val="0026158D"/>
    <w:rsid w:val="00261D56"/>
    <w:rsid w:val="00264E5A"/>
    <w:rsid w:val="00265950"/>
    <w:rsid w:val="0026738B"/>
    <w:rsid w:val="00270EF9"/>
    <w:rsid w:val="00282FBC"/>
    <w:rsid w:val="00283B5E"/>
    <w:rsid w:val="00291A59"/>
    <w:rsid w:val="00295FF0"/>
    <w:rsid w:val="002A1FFE"/>
    <w:rsid w:val="002B024B"/>
    <w:rsid w:val="002B13E1"/>
    <w:rsid w:val="002B4D06"/>
    <w:rsid w:val="002B529C"/>
    <w:rsid w:val="002C1DD7"/>
    <w:rsid w:val="002C1DEF"/>
    <w:rsid w:val="002C3C28"/>
    <w:rsid w:val="002C6B24"/>
    <w:rsid w:val="002C6E12"/>
    <w:rsid w:val="002D2536"/>
    <w:rsid w:val="002D25A4"/>
    <w:rsid w:val="002D3E64"/>
    <w:rsid w:val="002D5F3C"/>
    <w:rsid w:val="00300777"/>
    <w:rsid w:val="00305CFB"/>
    <w:rsid w:val="00310A00"/>
    <w:rsid w:val="0031473B"/>
    <w:rsid w:val="003147C2"/>
    <w:rsid w:val="00320C8C"/>
    <w:rsid w:val="00321818"/>
    <w:rsid w:val="003237C3"/>
    <w:rsid w:val="003273D8"/>
    <w:rsid w:val="0033026B"/>
    <w:rsid w:val="00334BA8"/>
    <w:rsid w:val="00337086"/>
    <w:rsid w:val="003413FA"/>
    <w:rsid w:val="00342D7E"/>
    <w:rsid w:val="00347491"/>
    <w:rsid w:val="00347921"/>
    <w:rsid w:val="00347C68"/>
    <w:rsid w:val="0035554A"/>
    <w:rsid w:val="00357DAA"/>
    <w:rsid w:val="003750B1"/>
    <w:rsid w:val="00383213"/>
    <w:rsid w:val="003A4DC5"/>
    <w:rsid w:val="003A5EFB"/>
    <w:rsid w:val="003A6C02"/>
    <w:rsid w:val="003B29DE"/>
    <w:rsid w:val="003B2C25"/>
    <w:rsid w:val="003B6F46"/>
    <w:rsid w:val="003C2B35"/>
    <w:rsid w:val="003C3608"/>
    <w:rsid w:val="003C7F96"/>
    <w:rsid w:val="003D19DD"/>
    <w:rsid w:val="003D227F"/>
    <w:rsid w:val="003D2D3D"/>
    <w:rsid w:val="003D3F01"/>
    <w:rsid w:val="003D53E3"/>
    <w:rsid w:val="003E04B1"/>
    <w:rsid w:val="003E6218"/>
    <w:rsid w:val="003E711C"/>
    <w:rsid w:val="003F51E1"/>
    <w:rsid w:val="003F523A"/>
    <w:rsid w:val="003F7214"/>
    <w:rsid w:val="00401545"/>
    <w:rsid w:val="00403F5A"/>
    <w:rsid w:val="004103BB"/>
    <w:rsid w:val="004118F1"/>
    <w:rsid w:val="00416229"/>
    <w:rsid w:val="00420642"/>
    <w:rsid w:val="00420EB3"/>
    <w:rsid w:val="00422767"/>
    <w:rsid w:val="004232E9"/>
    <w:rsid w:val="004405BD"/>
    <w:rsid w:val="00442A6D"/>
    <w:rsid w:val="004468A5"/>
    <w:rsid w:val="004540C3"/>
    <w:rsid w:val="004552B0"/>
    <w:rsid w:val="00464BF1"/>
    <w:rsid w:val="00467DD3"/>
    <w:rsid w:val="0047053B"/>
    <w:rsid w:val="00470CF2"/>
    <w:rsid w:val="00474104"/>
    <w:rsid w:val="00474AFF"/>
    <w:rsid w:val="004767EB"/>
    <w:rsid w:val="004875F2"/>
    <w:rsid w:val="004879F4"/>
    <w:rsid w:val="00491497"/>
    <w:rsid w:val="00492A1A"/>
    <w:rsid w:val="00495612"/>
    <w:rsid w:val="004A237C"/>
    <w:rsid w:val="004A2DF3"/>
    <w:rsid w:val="004A397D"/>
    <w:rsid w:val="004A5E92"/>
    <w:rsid w:val="004B2F10"/>
    <w:rsid w:val="004B5202"/>
    <w:rsid w:val="004D31B7"/>
    <w:rsid w:val="004D45B8"/>
    <w:rsid w:val="004E55BC"/>
    <w:rsid w:val="004E6975"/>
    <w:rsid w:val="004E738A"/>
    <w:rsid w:val="004E7F8D"/>
    <w:rsid w:val="004F1974"/>
    <w:rsid w:val="004F2473"/>
    <w:rsid w:val="0050017F"/>
    <w:rsid w:val="00500AF7"/>
    <w:rsid w:val="005034CC"/>
    <w:rsid w:val="005071CA"/>
    <w:rsid w:val="00510734"/>
    <w:rsid w:val="00511528"/>
    <w:rsid w:val="0051524E"/>
    <w:rsid w:val="005160DE"/>
    <w:rsid w:val="00516378"/>
    <w:rsid w:val="00516965"/>
    <w:rsid w:val="00517808"/>
    <w:rsid w:val="0052475C"/>
    <w:rsid w:val="005272F6"/>
    <w:rsid w:val="00530924"/>
    <w:rsid w:val="00532CD3"/>
    <w:rsid w:val="0054080D"/>
    <w:rsid w:val="005445AC"/>
    <w:rsid w:val="00545A5E"/>
    <w:rsid w:val="005471E3"/>
    <w:rsid w:val="005509D8"/>
    <w:rsid w:val="00551229"/>
    <w:rsid w:val="00552657"/>
    <w:rsid w:val="005548F4"/>
    <w:rsid w:val="0056189C"/>
    <w:rsid w:val="00562660"/>
    <w:rsid w:val="005678D8"/>
    <w:rsid w:val="00575BB4"/>
    <w:rsid w:val="00577724"/>
    <w:rsid w:val="00580C58"/>
    <w:rsid w:val="00584033"/>
    <w:rsid w:val="00585D39"/>
    <w:rsid w:val="00586D47"/>
    <w:rsid w:val="005C5599"/>
    <w:rsid w:val="005C6456"/>
    <w:rsid w:val="005D3739"/>
    <w:rsid w:val="005D38F4"/>
    <w:rsid w:val="005D4EF9"/>
    <w:rsid w:val="005D6F04"/>
    <w:rsid w:val="005D7806"/>
    <w:rsid w:val="005E2C15"/>
    <w:rsid w:val="005E45D1"/>
    <w:rsid w:val="005E4E76"/>
    <w:rsid w:val="005E5C96"/>
    <w:rsid w:val="005E755D"/>
    <w:rsid w:val="005F233E"/>
    <w:rsid w:val="005F7450"/>
    <w:rsid w:val="00606FA8"/>
    <w:rsid w:val="006104AB"/>
    <w:rsid w:val="00622294"/>
    <w:rsid w:val="0062376A"/>
    <w:rsid w:val="00623C5F"/>
    <w:rsid w:val="0063026F"/>
    <w:rsid w:val="00630C07"/>
    <w:rsid w:val="00630F4F"/>
    <w:rsid w:val="00631FAD"/>
    <w:rsid w:val="006323E2"/>
    <w:rsid w:val="006365CD"/>
    <w:rsid w:val="006450F8"/>
    <w:rsid w:val="00645F28"/>
    <w:rsid w:val="00650499"/>
    <w:rsid w:val="00651F2A"/>
    <w:rsid w:val="006528B5"/>
    <w:rsid w:val="00655290"/>
    <w:rsid w:val="006560A5"/>
    <w:rsid w:val="0066057B"/>
    <w:rsid w:val="00671B6F"/>
    <w:rsid w:val="006756A7"/>
    <w:rsid w:val="00680E23"/>
    <w:rsid w:val="0068698E"/>
    <w:rsid w:val="006909F0"/>
    <w:rsid w:val="00694519"/>
    <w:rsid w:val="00695A4D"/>
    <w:rsid w:val="00697E6F"/>
    <w:rsid w:val="006A2809"/>
    <w:rsid w:val="006A68F3"/>
    <w:rsid w:val="006B1008"/>
    <w:rsid w:val="006B1D52"/>
    <w:rsid w:val="006B1F0E"/>
    <w:rsid w:val="006B5C02"/>
    <w:rsid w:val="006C0181"/>
    <w:rsid w:val="006C715A"/>
    <w:rsid w:val="006D187F"/>
    <w:rsid w:val="006D355D"/>
    <w:rsid w:val="006D5A6D"/>
    <w:rsid w:val="006E431A"/>
    <w:rsid w:val="006E63A6"/>
    <w:rsid w:val="006E6527"/>
    <w:rsid w:val="006F0DCC"/>
    <w:rsid w:val="006F61A6"/>
    <w:rsid w:val="006F7724"/>
    <w:rsid w:val="00700F5C"/>
    <w:rsid w:val="007079C9"/>
    <w:rsid w:val="007137D9"/>
    <w:rsid w:val="00716802"/>
    <w:rsid w:val="00717E32"/>
    <w:rsid w:val="007229E2"/>
    <w:rsid w:val="0072319B"/>
    <w:rsid w:val="0072548A"/>
    <w:rsid w:val="00727A23"/>
    <w:rsid w:val="007366B6"/>
    <w:rsid w:val="00740DA1"/>
    <w:rsid w:val="00750AC1"/>
    <w:rsid w:val="007510CC"/>
    <w:rsid w:val="00756A18"/>
    <w:rsid w:val="00761B21"/>
    <w:rsid w:val="00764416"/>
    <w:rsid w:val="007705AE"/>
    <w:rsid w:val="00771A66"/>
    <w:rsid w:val="00771FAC"/>
    <w:rsid w:val="00773362"/>
    <w:rsid w:val="007825EE"/>
    <w:rsid w:val="00786993"/>
    <w:rsid w:val="007A5745"/>
    <w:rsid w:val="007A677E"/>
    <w:rsid w:val="007B1D9C"/>
    <w:rsid w:val="007B3BA6"/>
    <w:rsid w:val="007B63AB"/>
    <w:rsid w:val="007B72E1"/>
    <w:rsid w:val="007B7861"/>
    <w:rsid w:val="007B7CC6"/>
    <w:rsid w:val="007C0CE6"/>
    <w:rsid w:val="007C60B0"/>
    <w:rsid w:val="007D2B7F"/>
    <w:rsid w:val="007D43A9"/>
    <w:rsid w:val="007D5BC4"/>
    <w:rsid w:val="007D5C14"/>
    <w:rsid w:val="007E0CCE"/>
    <w:rsid w:val="007E6A04"/>
    <w:rsid w:val="007E7C15"/>
    <w:rsid w:val="007E7F72"/>
    <w:rsid w:val="007F1160"/>
    <w:rsid w:val="007F341F"/>
    <w:rsid w:val="007F4DEB"/>
    <w:rsid w:val="008052D7"/>
    <w:rsid w:val="008079D0"/>
    <w:rsid w:val="00810870"/>
    <w:rsid w:val="00810912"/>
    <w:rsid w:val="008350AB"/>
    <w:rsid w:val="00841394"/>
    <w:rsid w:val="00841D11"/>
    <w:rsid w:val="0086364F"/>
    <w:rsid w:val="0086461E"/>
    <w:rsid w:val="008674F4"/>
    <w:rsid w:val="00874826"/>
    <w:rsid w:val="00877541"/>
    <w:rsid w:val="0088791E"/>
    <w:rsid w:val="00894009"/>
    <w:rsid w:val="008A190E"/>
    <w:rsid w:val="008A37AB"/>
    <w:rsid w:val="008A37DB"/>
    <w:rsid w:val="008A79C2"/>
    <w:rsid w:val="008A7E5E"/>
    <w:rsid w:val="008B15D2"/>
    <w:rsid w:val="008B2F8E"/>
    <w:rsid w:val="008B313A"/>
    <w:rsid w:val="008B39AB"/>
    <w:rsid w:val="008B67F2"/>
    <w:rsid w:val="008B697B"/>
    <w:rsid w:val="008C2CC5"/>
    <w:rsid w:val="008C701A"/>
    <w:rsid w:val="008C7639"/>
    <w:rsid w:val="008D56A0"/>
    <w:rsid w:val="008D7CC3"/>
    <w:rsid w:val="008E1C5A"/>
    <w:rsid w:val="008E1F83"/>
    <w:rsid w:val="008E30C0"/>
    <w:rsid w:val="008E708F"/>
    <w:rsid w:val="008F6F73"/>
    <w:rsid w:val="00910039"/>
    <w:rsid w:val="009114B2"/>
    <w:rsid w:val="0091273D"/>
    <w:rsid w:val="00914F8C"/>
    <w:rsid w:val="009203F2"/>
    <w:rsid w:val="00926463"/>
    <w:rsid w:val="00930ED0"/>
    <w:rsid w:val="009313BF"/>
    <w:rsid w:val="00931708"/>
    <w:rsid w:val="00932811"/>
    <w:rsid w:val="009400D3"/>
    <w:rsid w:val="00943830"/>
    <w:rsid w:val="00943869"/>
    <w:rsid w:val="009440A8"/>
    <w:rsid w:val="00945C53"/>
    <w:rsid w:val="00946D2B"/>
    <w:rsid w:val="00954A30"/>
    <w:rsid w:val="009556A6"/>
    <w:rsid w:val="00960F15"/>
    <w:rsid w:val="009612E3"/>
    <w:rsid w:val="00973AC7"/>
    <w:rsid w:val="00974B58"/>
    <w:rsid w:val="009835FF"/>
    <w:rsid w:val="00985374"/>
    <w:rsid w:val="00987117"/>
    <w:rsid w:val="009933E3"/>
    <w:rsid w:val="00994AF0"/>
    <w:rsid w:val="00996B1F"/>
    <w:rsid w:val="00997806"/>
    <w:rsid w:val="009A53F1"/>
    <w:rsid w:val="009A5F95"/>
    <w:rsid w:val="009A66F0"/>
    <w:rsid w:val="009B0730"/>
    <w:rsid w:val="009B10B3"/>
    <w:rsid w:val="009B26F6"/>
    <w:rsid w:val="009B48DA"/>
    <w:rsid w:val="009B6C54"/>
    <w:rsid w:val="009C0651"/>
    <w:rsid w:val="009C0DF7"/>
    <w:rsid w:val="009C26F8"/>
    <w:rsid w:val="009D194D"/>
    <w:rsid w:val="009D30DD"/>
    <w:rsid w:val="009D327D"/>
    <w:rsid w:val="009D361C"/>
    <w:rsid w:val="009D49A5"/>
    <w:rsid w:val="009D68C2"/>
    <w:rsid w:val="009E15BB"/>
    <w:rsid w:val="009E52CD"/>
    <w:rsid w:val="009E6A0C"/>
    <w:rsid w:val="009E6E6F"/>
    <w:rsid w:val="009E7366"/>
    <w:rsid w:val="009F5AE9"/>
    <w:rsid w:val="00A00937"/>
    <w:rsid w:val="00A01834"/>
    <w:rsid w:val="00A07958"/>
    <w:rsid w:val="00A14101"/>
    <w:rsid w:val="00A16106"/>
    <w:rsid w:val="00A21467"/>
    <w:rsid w:val="00A21B79"/>
    <w:rsid w:val="00A241CD"/>
    <w:rsid w:val="00A260ED"/>
    <w:rsid w:val="00A26113"/>
    <w:rsid w:val="00A31041"/>
    <w:rsid w:val="00A32DA8"/>
    <w:rsid w:val="00A35A4D"/>
    <w:rsid w:val="00A35AEC"/>
    <w:rsid w:val="00A35B81"/>
    <w:rsid w:val="00A35BBE"/>
    <w:rsid w:val="00A41A8D"/>
    <w:rsid w:val="00A43291"/>
    <w:rsid w:val="00A43B4B"/>
    <w:rsid w:val="00A56954"/>
    <w:rsid w:val="00A64633"/>
    <w:rsid w:val="00A66CA7"/>
    <w:rsid w:val="00A70416"/>
    <w:rsid w:val="00A72F1F"/>
    <w:rsid w:val="00A74603"/>
    <w:rsid w:val="00A76787"/>
    <w:rsid w:val="00A81266"/>
    <w:rsid w:val="00A85964"/>
    <w:rsid w:val="00A87639"/>
    <w:rsid w:val="00A9131E"/>
    <w:rsid w:val="00A94807"/>
    <w:rsid w:val="00AA7CF4"/>
    <w:rsid w:val="00AC0CC7"/>
    <w:rsid w:val="00AC799F"/>
    <w:rsid w:val="00AD0E3E"/>
    <w:rsid w:val="00AD3B33"/>
    <w:rsid w:val="00AD4B42"/>
    <w:rsid w:val="00AE6E98"/>
    <w:rsid w:val="00AF172E"/>
    <w:rsid w:val="00AF1AC9"/>
    <w:rsid w:val="00B016AE"/>
    <w:rsid w:val="00B02465"/>
    <w:rsid w:val="00B0293F"/>
    <w:rsid w:val="00B0512D"/>
    <w:rsid w:val="00B10220"/>
    <w:rsid w:val="00B12574"/>
    <w:rsid w:val="00B1257D"/>
    <w:rsid w:val="00B125F8"/>
    <w:rsid w:val="00B1381F"/>
    <w:rsid w:val="00B141C9"/>
    <w:rsid w:val="00B14C57"/>
    <w:rsid w:val="00B1660E"/>
    <w:rsid w:val="00B169CB"/>
    <w:rsid w:val="00B17512"/>
    <w:rsid w:val="00B20316"/>
    <w:rsid w:val="00B210CB"/>
    <w:rsid w:val="00B211BC"/>
    <w:rsid w:val="00B2263E"/>
    <w:rsid w:val="00B26137"/>
    <w:rsid w:val="00B27D4D"/>
    <w:rsid w:val="00B33F09"/>
    <w:rsid w:val="00B36902"/>
    <w:rsid w:val="00B37455"/>
    <w:rsid w:val="00B41346"/>
    <w:rsid w:val="00B44025"/>
    <w:rsid w:val="00B50EBB"/>
    <w:rsid w:val="00B51792"/>
    <w:rsid w:val="00B52C2B"/>
    <w:rsid w:val="00B534A6"/>
    <w:rsid w:val="00B61EEE"/>
    <w:rsid w:val="00B64A78"/>
    <w:rsid w:val="00B65F88"/>
    <w:rsid w:val="00B71F2A"/>
    <w:rsid w:val="00B75326"/>
    <w:rsid w:val="00B75332"/>
    <w:rsid w:val="00B84DD5"/>
    <w:rsid w:val="00B9275B"/>
    <w:rsid w:val="00B94248"/>
    <w:rsid w:val="00B94C82"/>
    <w:rsid w:val="00B95D92"/>
    <w:rsid w:val="00BA1168"/>
    <w:rsid w:val="00BA13C2"/>
    <w:rsid w:val="00BA19C1"/>
    <w:rsid w:val="00BA1AC9"/>
    <w:rsid w:val="00BA29F3"/>
    <w:rsid w:val="00BA2A4E"/>
    <w:rsid w:val="00BA5703"/>
    <w:rsid w:val="00BB023C"/>
    <w:rsid w:val="00BC1C2B"/>
    <w:rsid w:val="00BC2F5B"/>
    <w:rsid w:val="00BC44AE"/>
    <w:rsid w:val="00BC6BFB"/>
    <w:rsid w:val="00BD1E83"/>
    <w:rsid w:val="00BD680C"/>
    <w:rsid w:val="00BF6002"/>
    <w:rsid w:val="00BF6FF3"/>
    <w:rsid w:val="00BF7F32"/>
    <w:rsid w:val="00C07FD8"/>
    <w:rsid w:val="00C10A65"/>
    <w:rsid w:val="00C13439"/>
    <w:rsid w:val="00C14131"/>
    <w:rsid w:val="00C1508B"/>
    <w:rsid w:val="00C1794D"/>
    <w:rsid w:val="00C261A8"/>
    <w:rsid w:val="00C26A3A"/>
    <w:rsid w:val="00C27534"/>
    <w:rsid w:val="00C33A1F"/>
    <w:rsid w:val="00C34FC8"/>
    <w:rsid w:val="00C36388"/>
    <w:rsid w:val="00C40EB1"/>
    <w:rsid w:val="00C41AD3"/>
    <w:rsid w:val="00C43BAC"/>
    <w:rsid w:val="00C46664"/>
    <w:rsid w:val="00C47DE9"/>
    <w:rsid w:val="00C61C7B"/>
    <w:rsid w:val="00C62CA1"/>
    <w:rsid w:val="00C63775"/>
    <w:rsid w:val="00C64DEE"/>
    <w:rsid w:val="00C707C2"/>
    <w:rsid w:val="00C74BD5"/>
    <w:rsid w:val="00C75A78"/>
    <w:rsid w:val="00C766B8"/>
    <w:rsid w:val="00C7739A"/>
    <w:rsid w:val="00C8160F"/>
    <w:rsid w:val="00C832A8"/>
    <w:rsid w:val="00C85494"/>
    <w:rsid w:val="00C866CC"/>
    <w:rsid w:val="00C903DC"/>
    <w:rsid w:val="00C90CF5"/>
    <w:rsid w:val="00C93277"/>
    <w:rsid w:val="00C95E98"/>
    <w:rsid w:val="00CA1022"/>
    <w:rsid w:val="00CA4175"/>
    <w:rsid w:val="00CA52D5"/>
    <w:rsid w:val="00CA61FC"/>
    <w:rsid w:val="00CA7B86"/>
    <w:rsid w:val="00CB27A3"/>
    <w:rsid w:val="00CB6F0D"/>
    <w:rsid w:val="00CB7473"/>
    <w:rsid w:val="00CC1EEE"/>
    <w:rsid w:val="00CC2C53"/>
    <w:rsid w:val="00CD2BC1"/>
    <w:rsid w:val="00CD7673"/>
    <w:rsid w:val="00CE29EB"/>
    <w:rsid w:val="00CF070E"/>
    <w:rsid w:val="00CF2B8B"/>
    <w:rsid w:val="00D117BE"/>
    <w:rsid w:val="00D1366E"/>
    <w:rsid w:val="00D17DC8"/>
    <w:rsid w:val="00D27766"/>
    <w:rsid w:val="00D27C19"/>
    <w:rsid w:val="00D27EF4"/>
    <w:rsid w:val="00D30D38"/>
    <w:rsid w:val="00D31E4D"/>
    <w:rsid w:val="00D32316"/>
    <w:rsid w:val="00D37E6A"/>
    <w:rsid w:val="00D40520"/>
    <w:rsid w:val="00D4193C"/>
    <w:rsid w:val="00D450C7"/>
    <w:rsid w:val="00D4644E"/>
    <w:rsid w:val="00D475AF"/>
    <w:rsid w:val="00D50E5F"/>
    <w:rsid w:val="00D5174B"/>
    <w:rsid w:val="00D51C19"/>
    <w:rsid w:val="00D567C7"/>
    <w:rsid w:val="00D60D87"/>
    <w:rsid w:val="00D626FC"/>
    <w:rsid w:val="00D66FF0"/>
    <w:rsid w:val="00D676E0"/>
    <w:rsid w:val="00D70F58"/>
    <w:rsid w:val="00D739F7"/>
    <w:rsid w:val="00D80EA7"/>
    <w:rsid w:val="00D846C9"/>
    <w:rsid w:val="00D86E21"/>
    <w:rsid w:val="00D9656D"/>
    <w:rsid w:val="00DA3325"/>
    <w:rsid w:val="00DB18B4"/>
    <w:rsid w:val="00DB2645"/>
    <w:rsid w:val="00DB3455"/>
    <w:rsid w:val="00DB6991"/>
    <w:rsid w:val="00DC1440"/>
    <w:rsid w:val="00DD3379"/>
    <w:rsid w:val="00DD5CB4"/>
    <w:rsid w:val="00DE4914"/>
    <w:rsid w:val="00DE6BD3"/>
    <w:rsid w:val="00DF0364"/>
    <w:rsid w:val="00DF4E8E"/>
    <w:rsid w:val="00DF5EA6"/>
    <w:rsid w:val="00E03567"/>
    <w:rsid w:val="00E118ED"/>
    <w:rsid w:val="00E13476"/>
    <w:rsid w:val="00E20055"/>
    <w:rsid w:val="00E23A3F"/>
    <w:rsid w:val="00E26573"/>
    <w:rsid w:val="00E27A34"/>
    <w:rsid w:val="00E33748"/>
    <w:rsid w:val="00E34E3E"/>
    <w:rsid w:val="00E370BE"/>
    <w:rsid w:val="00E4069D"/>
    <w:rsid w:val="00E45FD0"/>
    <w:rsid w:val="00E47678"/>
    <w:rsid w:val="00E51873"/>
    <w:rsid w:val="00E53209"/>
    <w:rsid w:val="00E54EFD"/>
    <w:rsid w:val="00E6355C"/>
    <w:rsid w:val="00E7002E"/>
    <w:rsid w:val="00E70C28"/>
    <w:rsid w:val="00E756D3"/>
    <w:rsid w:val="00E77F8F"/>
    <w:rsid w:val="00E802CF"/>
    <w:rsid w:val="00E83729"/>
    <w:rsid w:val="00E9246D"/>
    <w:rsid w:val="00E944B5"/>
    <w:rsid w:val="00E9502E"/>
    <w:rsid w:val="00E95686"/>
    <w:rsid w:val="00E972F4"/>
    <w:rsid w:val="00EA28CC"/>
    <w:rsid w:val="00EA47A2"/>
    <w:rsid w:val="00EA4A93"/>
    <w:rsid w:val="00EA51B3"/>
    <w:rsid w:val="00EA789A"/>
    <w:rsid w:val="00EB2423"/>
    <w:rsid w:val="00EB35C6"/>
    <w:rsid w:val="00EC39FF"/>
    <w:rsid w:val="00ED0628"/>
    <w:rsid w:val="00ED6C46"/>
    <w:rsid w:val="00EE3C78"/>
    <w:rsid w:val="00EE53C2"/>
    <w:rsid w:val="00EE7F0F"/>
    <w:rsid w:val="00EF262F"/>
    <w:rsid w:val="00EF3F9A"/>
    <w:rsid w:val="00F00526"/>
    <w:rsid w:val="00F07595"/>
    <w:rsid w:val="00F13929"/>
    <w:rsid w:val="00F17FB2"/>
    <w:rsid w:val="00F3104D"/>
    <w:rsid w:val="00F376DF"/>
    <w:rsid w:val="00F42541"/>
    <w:rsid w:val="00F425A9"/>
    <w:rsid w:val="00F51E3F"/>
    <w:rsid w:val="00F55233"/>
    <w:rsid w:val="00F653C5"/>
    <w:rsid w:val="00F65C91"/>
    <w:rsid w:val="00F66D87"/>
    <w:rsid w:val="00F742D2"/>
    <w:rsid w:val="00F76833"/>
    <w:rsid w:val="00F80BC0"/>
    <w:rsid w:val="00F82917"/>
    <w:rsid w:val="00F9761C"/>
    <w:rsid w:val="00FA0AB5"/>
    <w:rsid w:val="00FB3386"/>
    <w:rsid w:val="00FB3722"/>
    <w:rsid w:val="00FB3727"/>
    <w:rsid w:val="00FB491B"/>
    <w:rsid w:val="00FC5DEF"/>
    <w:rsid w:val="00FD3543"/>
    <w:rsid w:val="00FD4468"/>
    <w:rsid w:val="00FD5099"/>
    <w:rsid w:val="00FE1C27"/>
    <w:rsid w:val="00FE274A"/>
    <w:rsid w:val="00FE3C20"/>
    <w:rsid w:val="00FE685C"/>
    <w:rsid w:val="00FF20C2"/>
    <w:rsid w:val="00FF3160"/>
    <w:rsid w:val="00FF38B0"/>
    <w:rsid w:val="00FF663F"/>
    <w:rsid w:val="40D928CF"/>
    <w:rsid w:val="472D6C38"/>
    <w:rsid w:val="63AC2FCA"/>
    <w:rsid w:val="782A2A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6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uiPriority="99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D2D3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3D2D3D"/>
    <w:pPr>
      <w:shd w:val="clear" w:color="auto" w:fill="000080"/>
    </w:pPr>
  </w:style>
  <w:style w:type="paragraph" w:styleId="a4">
    <w:name w:val="Balloon Text"/>
    <w:basedOn w:val="a"/>
    <w:semiHidden/>
    <w:rsid w:val="003D2D3D"/>
    <w:rPr>
      <w:sz w:val="18"/>
      <w:szCs w:val="18"/>
    </w:rPr>
  </w:style>
  <w:style w:type="paragraph" w:styleId="a5">
    <w:name w:val="footer"/>
    <w:basedOn w:val="a"/>
    <w:link w:val="Char"/>
    <w:uiPriority w:val="99"/>
    <w:qFormat/>
    <w:rsid w:val="003D2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qFormat/>
    <w:rsid w:val="003D2D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rsid w:val="003D2D3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List 8"/>
    <w:basedOn w:val="a1"/>
    <w:rsid w:val="003D2D3D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character" w:styleId="a8">
    <w:name w:val="page number"/>
    <w:basedOn w:val="a0"/>
    <w:qFormat/>
    <w:rsid w:val="003D2D3D"/>
  </w:style>
  <w:style w:type="paragraph" w:customStyle="1" w:styleId="1">
    <w:name w:val="列出段落1"/>
    <w:basedOn w:val="a"/>
    <w:uiPriority w:val="34"/>
    <w:qFormat/>
    <w:rsid w:val="003D2D3D"/>
    <w:pPr>
      <w:ind w:firstLineChars="200" w:firstLine="420"/>
    </w:pPr>
  </w:style>
  <w:style w:type="character" w:customStyle="1" w:styleId="Char0">
    <w:name w:val="页眉 Char"/>
    <w:link w:val="a6"/>
    <w:uiPriority w:val="99"/>
    <w:qFormat/>
    <w:rsid w:val="003D2D3D"/>
    <w:rPr>
      <w:kern w:val="2"/>
      <w:sz w:val="18"/>
      <w:szCs w:val="18"/>
    </w:rPr>
  </w:style>
  <w:style w:type="character" w:customStyle="1" w:styleId="Char">
    <w:name w:val="页脚 Char"/>
    <w:link w:val="a5"/>
    <w:uiPriority w:val="99"/>
    <w:qFormat/>
    <w:rsid w:val="003D2D3D"/>
    <w:rPr>
      <w:kern w:val="2"/>
      <w:sz w:val="18"/>
      <w:szCs w:val="18"/>
    </w:rPr>
  </w:style>
  <w:style w:type="paragraph" w:customStyle="1" w:styleId="a9">
    <w:name w:val="主标题"/>
    <w:basedOn w:val="a"/>
    <w:link w:val="Char1"/>
    <w:rsid w:val="00C90CF5"/>
    <w:pPr>
      <w:jc w:val="left"/>
    </w:pPr>
    <w:rPr>
      <w:rFonts w:ascii="仿宋" w:eastAsia="仿宋" w:hAnsi="仿宋"/>
      <w:sz w:val="28"/>
      <w:szCs w:val="28"/>
    </w:rPr>
  </w:style>
  <w:style w:type="paragraph" w:customStyle="1" w:styleId="10">
    <w:name w:val="主标题1"/>
    <w:basedOn w:val="a"/>
    <w:link w:val="1Char"/>
    <w:qFormat/>
    <w:rsid w:val="003F51E1"/>
    <w:rPr>
      <w:rFonts w:eastAsia="仿宋"/>
      <w:b/>
      <w:sz w:val="28"/>
    </w:rPr>
  </w:style>
  <w:style w:type="character" w:customStyle="1" w:styleId="Char1">
    <w:name w:val="主标题 Char"/>
    <w:basedOn w:val="a0"/>
    <w:link w:val="a9"/>
    <w:rsid w:val="00C90CF5"/>
    <w:rPr>
      <w:rFonts w:ascii="仿宋" w:eastAsia="仿宋" w:hAnsi="仿宋"/>
      <w:kern w:val="2"/>
      <w:sz w:val="28"/>
      <w:szCs w:val="28"/>
    </w:rPr>
  </w:style>
  <w:style w:type="paragraph" w:customStyle="1" w:styleId="2">
    <w:name w:val="主标题2"/>
    <w:basedOn w:val="a"/>
    <w:link w:val="2Char"/>
    <w:qFormat/>
    <w:rsid w:val="00CA52D5"/>
    <w:rPr>
      <w:rFonts w:eastAsia="仿宋"/>
      <w:b/>
      <w:sz w:val="28"/>
    </w:rPr>
  </w:style>
  <w:style w:type="character" w:customStyle="1" w:styleId="1Char">
    <w:name w:val="主标题1 Char"/>
    <w:basedOn w:val="Char1"/>
    <w:link w:val="10"/>
    <w:rsid w:val="003F51E1"/>
    <w:rPr>
      <w:b/>
      <w:szCs w:val="24"/>
    </w:rPr>
  </w:style>
  <w:style w:type="paragraph" w:customStyle="1" w:styleId="11">
    <w:name w:val="正文1"/>
    <w:basedOn w:val="a"/>
    <w:link w:val="1Char0"/>
    <w:qFormat/>
    <w:rsid w:val="003F51E1"/>
    <w:pPr>
      <w:ind w:firstLineChars="200" w:firstLine="200"/>
    </w:pPr>
    <w:rPr>
      <w:rFonts w:eastAsia="仿宋"/>
      <w:sz w:val="28"/>
    </w:rPr>
  </w:style>
  <w:style w:type="character" w:customStyle="1" w:styleId="2Char">
    <w:name w:val="主标题2 Char"/>
    <w:basedOn w:val="1Char"/>
    <w:link w:val="2"/>
    <w:rsid w:val="00CA52D5"/>
    <w:rPr>
      <w:b/>
    </w:rPr>
  </w:style>
  <w:style w:type="character" w:customStyle="1" w:styleId="1Char0">
    <w:name w:val="正文1 Char"/>
    <w:basedOn w:val="2Char"/>
    <w:link w:val="11"/>
    <w:rsid w:val="003F51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ynhwork\&#22522;&#25945;&#30740;202109\&#28304;&#30721;\&#25253;&#21578;&#29983;&#25104;&#31243;&#24207;\Report\bin\Debug\common\student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1865DE-A199-4119-9A12-CFD679339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student.dot</Template>
  <TotalTime>40</TotalTime>
  <Pages>1</Pages>
  <Words>37</Words>
  <Characters>211</Characters>
  <Application>Microsoft Office Word</Application>
  <DocSecurity>0</DocSecurity>
  <Lines>1</Lines>
  <Paragraphs>1</Paragraphs>
  <ScaleCrop>false</ScaleCrop>
  <Company>ynh</Company>
  <LinksUpToDate>false</LinksUpToDate>
  <CharactersWithSpaces>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creator>hong</dc:creator>
  <cp:lastModifiedBy>sunlin</cp:lastModifiedBy>
  <cp:revision>20</cp:revision>
  <cp:lastPrinted>2022-01-20T12:29:00Z</cp:lastPrinted>
  <dcterms:created xsi:type="dcterms:W3CDTF">2022-01-14T10:58:00Z</dcterms:created>
  <dcterms:modified xsi:type="dcterms:W3CDTF">2022-01-23T14:49:00Z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0F24DE4FB4464E96A6B264DFDAE4AFF2</vt:lpwstr>
  </property>
</Properties>
</file>